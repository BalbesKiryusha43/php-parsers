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9B1AC" w14:textId="77777777" w:rsidR="00945285" w:rsidRPr="00945285" w:rsidRDefault="00945285" w:rsidP="00945285">
      <w:pPr>
        <w:keepNext/>
        <w:keepLines/>
        <w:suppressAutoHyphens/>
        <w:spacing w:before="200" w:after="40" w:line="240" w:lineRule="auto"/>
        <w:ind w:firstLine="0"/>
        <w:contextualSpacing w:val="0"/>
        <w:jc w:val="center"/>
        <w:outlineLvl w:val="5"/>
        <w:rPr>
          <w:rFonts w:eastAsia="Times New Roman" w:cs="Times New Roman"/>
          <w:b/>
          <w:color w:val="000000"/>
          <w:szCs w:val="24"/>
        </w:rPr>
      </w:pPr>
      <w:r w:rsidRPr="00945285">
        <w:rPr>
          <w:rFonts w:ascii="Calibri" w:eastAsia="Calibri" w:hAnsi="Calibri" w:cs="Calibri"/>
          <w:b/>
          <w:noProof/>
          <w:sz w:val="20"/>
          <w:szCs w:val="20"/>
        </w:rPr>
        <w:drawing>
          <wp:inline distT="0" distB="0" distL="0" distR="0" wp14:anchorId="1C3A65D0" wp14:editId="0760A459">
            <wp:extent cx="5943600" cy="792480"/>
            <wp:effectExtent l="0" t="0" r="0" b="7620"/>
            <wp:docPr id="17" name="image1.png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E53C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62B3E8CA" w14:textId="77777777" w:rsidR="00945285" w:rsidRPr="00945285" w:rsidRDefault="00945285" w:rsidP="00945285">
      <w:pPr>
        <w:suppressAutoHyphens/>
        <w:spacing w:before="0" w:line="240" w:lineRule="auto"/>
        <w:ind w:left="4678" w:firstLine="0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УТВЕРЖДАЮ</w:t>
      </w:r>
    </w:p>
    <w:p w14:paraId="2AF67DDA" w14:textId="77777777" w:rsidR="00945285" w:rsidRPr="00945285" w:rsidRDefault="00945285" w:rsidP="0094528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0" w:line="240" w:lineRule="auto"/>
        <w:ind w:left="4678" w:firstLine="0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Руководитель практики от профильной организации</w:t>
      </w:r>
    </w:p>
    <w:p w14:paraId="4D46E052" w14:textId="77777777" w:rsidR="00945285" w:rsidRPr="00945285" w:rsidRDefault="00945285" w:rsidP="0094528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0" w:line="240" w:lineRule="auto"/>
        <w:ind w:left="4678" w:firstLine="0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 xml:space="preserve"> __________________________________</w:t>
      </w:r>
    </w:p>
    <w:p w14:paraId="3318989C" w14:textId="77777777" w:rsidR="00945285" w:rsidRPr="00945285" w:rsidRDefault="00945285" w:rsidP="0094528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0" w:line="240" w:lineRule="auto"/>
        <w:ind w:left="4678" w:firstLine="0"/>
        <w:contextualSpacing w:val="0"/>
        <w:jc w:val="center"/>
        <w:rPr>
          <w:rFonts w:eastAsia="Times New Roman" w:cs="Times New Roman"/>
          <w:color w:val="000000"/>
          <w:szCs w:val="24"/>
          <w:vertAlign w:val="superscript"/>
        </w:rPr>
      </w:pPr>
      <w:r w:rsidRPr="00945285">
        <w:rPr>
          <w:rFonts w:eastAsia="Times New Roman" w:cs="Times New Roman"/>
          <w:i/>
          <w:color w:val="000000"/>
          <w:szCs w:val="24"/>
          <w:vertAlign w:val="superscript"/>
        </w:rPr>
        <w:t xml:space="preserve">(должность,    </w:t>
      </w:r>
      <w:r w:rsidRPr="00945285">
        <w:rPr>
          <w:rFonts w:eastAsia="Times New Roman" w:cs="Times New Roman"/>
          <w:i/>
          <w:smallCaps/>
          <w:color w:val="000000"/>
          <w:szCs w:val="24"/>
          <w:vertAlign w:val="superscript"/>
        </w:rPr>
        <w:t>ФИО)</w:t>
      </w:r>
    </w:p>
    <w:p w14:paraId="51A364F3" w14:textId="77777777" w:rsidR="00945285" w:rsidRPr="00945285" w:rsidRDefault="00945285" w:rsidP="0094528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0" w:line="240" w:lineRule="auto"/>
        <w:ind w:left="3828" w:firstLine="0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smallCaps/>
          <w:color w:val="000000"/>
          <w:szCs w:val="24"/>
        </w:rPr>
        <w:t xml:space="preserve">  МП      ___________________________________</w:t>
      </w:r>
    </w:p>
    <w:p w14:paraId="046494AC" w14:textId="77777777" w:rsidR="00945285" w:rsidRPr="00945285" w:rsidRDefault="00945285" w:rsidP="0094528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0" w:line="240" w:lineRule="auto"/>
        <w:ind w:left="4678" w:firstLine="0"/>
        <w:contextualSpacing w:val="0"/>
        <w:jc w:val="center"/>
        <w:rPr>
          <w:rFonts w:eastAsia="Times New Roman" w:cs="Times New Roman"/>
          <w:color w:val="000000"/>
          <w:szCs w:val="24"/>
          <w:vertAlign w:val="superscript"/>
        </w:rPr>
      </w:pPr>
      <w:r w:rsidRPr="00945285">
        <w:rPr>
          <w:rFonts w:eastAsia="Times New Roman" w:cs="Times New Roman"/>
          <w:i/>
          <w:color w:val="000000"/>
          <w:szCs w:val="24"/>
          <w:vertAlign w:val="superscript"/>
        </w:rPr>
        <w:t>(Подпись)</w:t>
      </w:r>
    </w:p>
    <w:p w14:paraId="21A84E85" w14:textId="77777777" w:rsidR="00945285" w:rsidRPr="00945285" w:rsidRDefault="00945285" w:rsidP="00945285">
      <w:pPr>
        <w:suppressAutoHyphens/>
        <w:spacing w:before="0" w:line="240" w:lineRule="auto"/>
        <w:ind w:left="4678" w:firstLine="0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45285">
        <w:rPr>
          <w:rFonts w:eastAsia="Times New Roman" w:cs="Times New Roman"/>
          <w:color w:val="000000"/>
          <w:szCs w:val="24"/>
        </w:rPr>
        <w:t>Дата «</w:t>
      </w:r>
      <w:r w:rsidRPr="00945285">
        <w:rPr>
          <w:rFonts w:eastAsia="Times New Roman" w:cs="Times New Roman"/>
          <w:color w:val="000000"/>
          <w:szCs w:val="24"/>
          <w:u w:val="single"/>
        </w:rPr>
        <w:t>22</w:t>
      </w:r>
      <w:r w:rsidRPr="00945285">
        <w:rPr>
          <w:rFonts w:eastAsia="Times New Roman" w:cs="Times New Roman"/>
          <w:color w:val="000000"/>
          <w:szCs w:val="24"/>
        </w:rPr>
        <w:t xml:space="preserve">»  </w:t>
      </w:r>
      <w:r w:rsidRPr="00945285">
        <w:rPr>
          <w:rFonts w:eastAsia="Times New Roman" w:cs="Times New Roman"/>
          <w:color w:val="000000"/>
          <w:szCs w:val="24"/>
          <w:u w:val="single"/>
        </w:rPr>
        <w:t>июня</w:t>
      </w:r>
      <w:r w:rsidRPr="00945285">
        <w:rPr>
          <w:rFonts w:eastAsia="Times New Roman" w:cs="Times New Roman"/>
          <w:color w:val="000000"/>
          <w:szCs w:val="24"/>
        </w:rPr>
        <w:t xml:space="preserve">  20</w:t>
      </w:r>
      <w:r w:rsidRPr="00945285">
        <w:rPr>
          <w:rFonts w:eastAsia="Times New Roman" w:cs="Times New Roman"/>
          <w:color w:val="000000"/>
          <w:szCs w:val="24"/>
          <w:u w:val="single"/>
        </w:rPr>
        <w:t>24</w:t>
      </w:r>
      <w:r w:rsidRPr="00945285">
        <w:rPr>
          <w:rFonts w:eastAsia="Times New Roman" w:cs="Times New Roman"/>
          <w:color w:val="000000"/>
          <w:szCs w:val="24"/>
        </w:rPr>
        <w:t xml:space="preserve"> год</w:t>
      </w:r>
    </w:p>
    <w:p w14:paraId="50D91B75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33FF3ADC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6181DE37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4E36CB15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2719BC12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  <w:r w:rsidRPr="00945285">
        <w:rPr>
          <w:rFonts w:eastAsia="Times New Roman" w:cs="Times New Roman"/>
          <w:b/>
          <w:color w:val="000000"/>
          <w:sz w:val="28"/>
          <w:szCs w:val="28"/>
        </w:rPr>
        <w:t>ОТЧЕТ</w:t>
      </w:r>
    </w:p>
    <w:p w14:paraId="2150D768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  <w:r w:rsidRPr="00945285">
        <w:rPr>
          <w:rFonts w:eastAsia="Times New Roman" w:cs="Times New Roman"/>
          <w:b/>
          <w:color w:val="000000"/>
          <w:sz w:val="28"/>
          <w:szCs w:val="28"/>
        </w:rPr>
        <w:t>ПО ПРОИЗВОДСТВЕННОЙ ПРАКТИКЕ</w:t>
      </w:r>
    </w:p>
    <w:p w14:paraId="35647498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69D9AD74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  <w:r w:rsidRPr="00945285">
        <w:rPr>
          <w:rFonts w:eastAsia="Times New Roman" w:cs="Times New Roman"/>
          <w:color w:val="000000"/>
          <w:sz w:val="28"/>
          <w:szCs w:val="28"/>
        </w:rPr>
        <w:t>ПМ 06. Сопровождение информационных систем</w:t>
      </w:r>
    </w:p>
    <w:p w14:paraId="5EE02ADB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58D90D17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19D81D06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3402"/>
        <w:gridCol w:w="6095"/>
      </w:tblGrid>
      <w:tr w:rsidR="00945285" w:rsidRPr="00945285" w14:paraId="720C145C" w14:textId="77777777" w:rsidTr="00945285">
        <w:trPr>
          <w:trHeight w:val="316"/>
        </w:trPr>
        <w:tc>
          <w:tcPr>
            <w:tcW w:w="949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12DE37B7" w14:textId="7611D29F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Порубов Кирилл Александрович</w:t>
            </w:r>
          </w:p>
        </w:tc>
      </w:tr>
      <w:tr w:rsidR="00945285" w:rsidRPr="00945285" w14:paraId="4ED33202" w14:textId="77777777" w:rsidTr="00945285">
        <w:trPr>
          <w:trHeight w:val="316"/>
        </w:trPr>
        <w:tc>
          <w:tcPr>
            <w:tcW w:w="949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476060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i/>
                <w:color w:val="000000"/>
                <w:sz w:val="18"/>
                <w:szCs w:val="18"/>
              </w:rPr>
              <w:t>(Ф.И.О. обучающегося)</w:t>
            </w:r>
          </w:p>
        </w:tc>
      </w:tr>
      <w:tr w:rsidR="00945285" w:rsidRPr="00945285" w14:paraId="0171AF08" w14:textId="77777777" w:rsidTr="00945285">
        <w:trPr>
          <w:trHeight w:val="316"/>
        </w:trPr>
        <w:tc>
          <w:tcPr>
            <w:tcW w:w="949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732584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09.02.07 Информационные системы и программирование</w:t>
            </w:r>
          </w:p>
        </w:tc>
      </w:tr>
      <w:tr w:rsidR="00945285" w:rsidRPr="00945285" w14:paraId="20515B52" w14:textId="77777777" w:rsidTr="00945285">
        <w:trPr>
          <w:trHeight w:val="316"/>
        </w:trPr>
        <w:tc>
          <w:tcPr>
            <w:tcW w:w="949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154767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i/>
                <w:color w:val="000000"/>
                <w:sz w:val="18"/>
                <w:szCs w:val="18"/>
              </w:rPr>
              <w:t>(специальность)</w:t>
            </w:r>
          </w:p>
        </w:tc>
      </w:tr>
      <w:tr w:rsidR="00945285" w:rsidRPr="00945285" w14:paraId="008717C2" w14:textId="77777777" w:rsidTr="00945285">
        <w:trPr>
          <w:trHeight w:val="283"/>
        </w:trPr>
        <w:tc>
          <w:tcPr>
            <w:tcW w:w="9497" w:type="dxa"/>
            <w:gridSpan w:val="2"/>
            <w:vAlign w:val="center"/>
          </w:tcPr>
          <w:p w14:paraId="6C291E9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3837219" w14:textId="77777777" w:rsidTr="00945285">
        <w:trPr>
          <w:trHeight w:val="283"/>
        </w:trPr>
        <w:tc>
          <w:tcPr>
            <w:tcW w:w="3402" w:type="dxa"/>
            <w:vAlign w:val="center"/>
            <w:hideMark/>
          </w:tcPr>
          <w:p w14:paraId="59A70C4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Учебная группа</w:t>
            </w:r>
          </w:p>
        </w:tc>
        <w:tc>
          <w:tcPr>
            <w:tcW w:w="6095" w:type="dxa"/>
            <w:vAlign w:val="center"/>
            <w:hideMark/>
          </w:tcPr>
          <w:p w14:paraId="788EA601" w14:textId="0ABB1713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ИСПк-302-52-00</w:t>
            </w:r>
          </w:p>
        </w:tc>
      </w:tr>
      <w:tr w:rsidR="00945285" w:rsidRPr="00945285" w14:paraId="3A094786" w14:textId="77777777" w:rsidTr="00945285">
        <w:trPr>
          <w:trHeight w:val="283"/>
        </w:trPr>
        <w:tc>
          <w:tcPr>
            <w:tcW w:w="3402" w:type="dxa"/>
            <w:vAlign w:val="center"/>
          </w:tcPr>
          <w:p w14:paraId="34BCD4C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5421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B3B391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5421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0D3FB1F" w14:textId="77777777" w:rsidTr="00945285">
        <w:trPr>
          <w:trHeight w:val="316"/>
        </w:trPr>
        <w:tc>
          <w:tcPr>
            <w:tcW w:w="3402" w:type="dxa"/>
            <w:hideMark/>
          </w:tcPr>
          <w:p w14:paraId="1109AD4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Место прохождения практики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B4A6A12" w14:textId="3FE431F8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ООО Компалг»</w:t>
            </w:r>
          </w:p>
        </w:tc>
      </w:tr>
      <w:tr w:rsidR="00945285" w:rsidRPr="00945285" w14:paraId="048155DB" w14:textId="77777777" w:rsidTr="00945285">
        <w:trPr>
          <w:trHeight w:val="239"/>
        </w:trPr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F55B225" w14:textId="1FF961F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5A0262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i/>
                <w:color w:val="000000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0BE3C76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  <w:p w14:paraId="3C64DD0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945285" w:rsidRPr="00945285" w14:paraId="58FFF576" w14:textId="77777777" w:rsidTr="00945285">
        <w:trPr>
          <w:trHeight w:val="239"/>
        </w:trPr>
        <w:tc>
          <w:tcPr>
            <w:tcW w:w="34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0C7580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A88B12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6E788BBA" w14:textId="77777777" w:rsidR="00945285" w:rsidRPr="00945285" w:rsidRDefault="00945285" w:rsidP="00945285">
      <w:pPr>
        <w:suppressAutoHyphens/>
        <w:spacing w:before="0" w:after="200" w:line="276" w:lineRule="auto"/>
        <w:ind w:firstLine="0"/>
        <w:contextualSpacing w:val="0"/>
        <w:jc w:val="left"/>
        <w:rPr>
          <w:rFonts w:ascii="Calibri" w:eastAsia="Calibri" w:hAnsi="Calibri" w:cs="Calibri"/>
          <w:color w:val="000000"/>
          <w:sz w:val="28"/>
          <w:szCs w:val="28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978"/>
        <w:gridCol w:w="1621"/>
        <w:gridCol w:w="278"/>
        <w:gridCol w:w="1538"/>
        <w:gridCol w:w="529"/>
        <w:gridCol w:w="2518"/>
      </w:tblGrid>
      <w:tr w:rsidR="00945285" w:rsidRPr="00945285" w14:paraId="7F5BA97A" w14:textId="77777777" w:rsidTr="00945285">
        <w:trPr>
          <w:trHeight w:val="371"/>
        </w:trPr>
        <w:tc>
          <w:tcPr>
            <w:tcW w:w="2978" w:type="dxa"/>
            <w:hideMark/>
          </w:tcPr>
          <w:p w14:paraId="219552F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Итоговая оценка:</w:t>
            </w:r>
          </w:p>
        </w:tc>
        <w:tc>
          <w:tcPr>
            <w:tcW w:w="648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89B781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7112FC9C" w14:textId="77777777" w:rsidTr="00945285">
        <w:trPr>
          <w:trHeight w:val="689"/>
        </w:trPr>
        <w:tc>
          <w:tcPr>
            <w:tcW w:w="2978" w:type="dxa"/>
            <w:hideMark/>
          </w:tcPr>
          <w:p w14:paraId="7A81AF5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Руководитель</w:t>
            </w:r>
          </w:p>
          <w:p w14:paraId="5C2FBC5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E58866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278" w:type="dxa"/>
          </w:tcPr>
          <w:p w14:paraId="15291DD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56ACE0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529" w:type="dxa"/>
          </w:tcPr>
          <w:p w14:paraId="4D6F6F6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4710F85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Березина Александра Всеволодовна</w:t>
            </w:r>
          </w:p>
        </w:tc>
      </w:tr>
      <w:tr w:rsidR="00945285" w:rsidRPr="00945285" w14:paraId="3AFDA527" w14:textId="77777777" w:rsidTr="00945285">
        <w:tc>
          <w:tcPr>
            <w:tcW w:w="2978" w:type="dxa"/>
          </w:tcPr>
          <w:p w14:paraId="0071EDE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DC15D5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i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E25931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3288B43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i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4176253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C7E0E7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i/>
                <w:color w:val="000000"/>
                <w:sz w:val="18"/>
                <w:szCs w:val="18"/>
              </w:rPr>
              <w:t>(Ф.И.О.)</w:t>
            </w:r>
          </w:p>
        </w:tc>
      </w:tr>
    </w:tbl>
    <w:p w14:paraId="2FB58C61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62D73C74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</w:p>
    <w:p w14:paraId="76371876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3AB25D68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67B6200B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50F827DA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5B1DB893" w14:textId="77777777" w:rsidR="00945285" w:rsidRPr="00945285" w:rsidRDefault="00945285" w:rsidP="00945285">
      <w:pPr>
        <w:shd w:val="clear" w:color="auto" w:fill="FFFFFF"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Киров, 2024 г.</w:t>
      </w:r>
    </w:p>
    <w:p w14:paraId="6A2C9079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2"/>
        </w:rPr>
      </w:pPr>
    </w:p>
    <w:p w14:paraId="4AAF6AE4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2"/>
        </w:rPr>
      </w:pPr>
    </w:p>
    <w:p w14:paraId="46A48D1C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2"/>
        </w:rPr>
      </w:pPr>
      <w:r w:rsidRPr="00945285">
        <w:rPr>
          <w:rFonts w:ascii="Calibri" w:eastAsia="Calibri" w:hAnsi="Calibri" w:cs="Calibri"/>
          <w:noProof/>
          <w:sz w:val="20"/>
          <w:szCs w:val="20"/>
        </w:rPr>
        <w:lastRenderedPageBreak/>
        <w:drawing>
          <wp:inline distT="0" distB="0" distL="0" distR="0" wp14:anchorId="218D9E42" wp14:editId="50FD1F18">
            <wp:extent cx="5943600" cy="792480"/>
            <wp:effectExtent l="0" t="0" r="0" b="7620"/>
            <wp:docPr id="18" name="image2.png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945285" w:rsidRPr="00945285" w14:paraId="20AB1ABC" w14:textId="77777777" w:rsidTr="00945285">
        <w:tc>
          <w:tcPr>
            <w:tcW w:w="9570" w:type="dxa"/>
          </w:tcPr>
          <w:p w14:paraId="31C654A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</w:tr>
    </w:tbl>
    <w:p w14:paraId="5F2D6660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2"/>
        </w:rPr>
      </w:pPr>
    </w:p>
    <w:p w14:paraId="6BBD6709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2"/>
        </w:rPr>
      </w:pPr>
    </w:p>
    <w:p w14:paraId="5C26AF44" w14:textId="77777777" w:rsidR="00945285" w:rsidRPr="00945285" w:rsidRDefault="00945285" w:rsidP="00945285">
      <w:pPr>
        <w:suppressAutoHyphens/>
        <w:spacing w:before="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ИНДИВИДУАЛЬНОЕ ЗАДАНИЕ НА ПРАКТИКУ</w:t>
      </w:r>
    </w:p>
    <w:p w14:paraId="531EAC3A" w14:textId="77777777" w:rsidR="00945285" w:rsidRPr="00945285" w:rsidRDefault="00945285" w:rsidP="00945285">
      <w:pPr>
        <w:suppressAutoHyphens/>
        <w:spacing w:before="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79"/>
        <w:gridCol w:w="1669"/>
        <w:gridCol w:w="224"/>
        <w:gridCol w:w="1172"/>
        <w:gridCol w:w="2283"/>
        <w:gridCol w:w="469"/>
        <w:gridCol w:w="637"/>
        <w:gridCol w:w="995"/>
        <w:gridCol w:w="1570"/>
      </w:tblGrid>
      <w:tr w:rsidR="00945285" w:rsidRPr="00945285" w14:paraId="44D94F0F" w14:textId="77777777" w:rsidTr="00945285">
        <w:trPr>
          <w:trHeight w:val="330"/>
        </w:trPr>
        <w:tc>
          <w:tcPr>
            <w:tcW w:w="2372" w:type="dxa"/>
            <w:gridSpan w:val="3"/>
            <w:vAlign w:val="center"/>
            <w:hideMark/>
          </w:tcPr>
          <w:p w14:paraId="5AC215D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Ф.И.О. обучающегося</w:t>
            </w:r>
          </w:p>
        </w:tc>
        <w:tc>
          <w:tcPr>
            <w:tcW w:w="712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CBF094" w14:textId="780F0882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Порубов Кирилл Александрович</w:t>
            </w:r>
          </w:p>
        </w:tc>
      </w:tr>
      <w:tr w:rsidR="00945285" w:rsidRPr="00945285" w14:paraId="02EB7919" w14:textId="77777777" w:rsidTr="00945285">
        <w:trPr>
          <w:trHeight w:val="330"/>
        </w:trPr>
        <w:tc>
          <w:tcPr>
            <w:tcW w:w="2372" w:type="dxa"/>
            <w:gridSpan w:val="3"/>
            <w:vAlign w:val="center"/>
            <w:hideMark/>
          </w:tcPr>
          <w:p w14:paraId="5FBABE8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Специальность</w:t>
            </w:r>
          </w:p>
        </w:tc>
        <w:tc>
          <w:tcPr>
            <w:tcW w:w="712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A2B1C5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09.02.07 Информационные системы и программирование</w:t>
            </w:r>
          </w:p>
        </w:tc>
      </w:tr>
      <w:tr w:rsidR="00945285" w:rsidRPr="00945285" w14:paraId="461D6DBB" w14:textId="77777777" w:rsidTr="00945285">
        <w:trPr>
          <w:trHeight w:val="330"/>
        </w:trPr>
        <w:tc>
          <w:tcPr>
            <w:tcW w:w="2372" w:type="dxa"/>
            <w:gridSpan w:val="3"/>
            <w:vAlign w:val="center"/>
            <w:hideMark/>
          </w:tcPr>
          <w:p w14:paraId="1E9163B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Учебная группа</w:t>
            </w:r>
          </w:p>
        </w:tc>
        <w:tc>
          <w:tcPr>
            <w:tcW w:w="712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AC1138" w14:textId="763DD0D4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ИСПк-302-52-00</w:t>
            </w:r>
          </w:p>
        </w:tc>
      </w:tr>
      <w:tr w:rsidR="00945285" w:rsidRPr="00945285" w14:paraId="2C5CB27D" w14:textId="77777777" w:rsidTr="00945285">
        <w:trPr>
          <w:trHeight w:val="330"/>
        </w:trPr>
        <w:tc>
          <w:tcPr>
            <w:tcW w:w="2372" w:type="dxa"/>
            <w:gridSpan w:val="3"/>
            <w:vAlign w:val="center"/>
            <w:hideMark/>
          </w:tcPr>
          <w:p w14:paraId="7207775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Вид практики</w:t>
            </w:r>
          </w:p>
        </w:tc>
        <w:tc>
          <w:tcPr>
            <w:tcW w:w="712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37A781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производственная практика</w:t>
            </w:r>
          </w:p>
        </w:tc>
      </w:tr>
      <w:tr w:rsidR="00945285" w:rsidRPr="00945285" w14:paraId="405506E8" w14:textId="77777777" w:rsidTr="00945285">
        <w:trPr>
          <w:trHeight w:val="330"/>
        </w:trPr>
        <w:tc>
          <w:tcPr>
            <w:tcW w:w="3544" w:type="dxa"/>
            <w:gridSpan w:val="4"/>
            <w:vAlign w:val="center"/>
            <w:hideMark/>
          </w:tcPr>
          <w:p w14:paraId="7B38337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Сроки прохождения практики с</w:t>
            </w:r>
          </w:p>
        </w:tc>
        <w:tc>
          <w:tcPr>
            <w:tcW w:w="22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361C003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03.06.2024</w:t>
            </w:r>
          </w:p>
        </w:tc>
        <w:tc>
          <w:tcPr>
            <w:tcW w:w="469" w:type="dxa"/>
            <w:vAlign w:val="bottom"/>
            <w:hideMark/>
          </w:tcPr>
          <w:p w14:paraId="6B41855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</w:t>
            </w:r>
          </w:p>
        </w:tc>
        <w:tc>
          <w:tcPr>
            <w:tcW w:w="320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4BA627E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23.06.2024</w:t>
            </w:r>
          </w:p>
        </w:tc>
      </w:tr>
      <w:tr w:rsidR="00945285" w:rsidRPr="00945285" w14:paraId="70DB53A2" w14:textId="77777777" w:rsidTr="00945285">
        <w:trPr>
          <w:trHeight w:val="330"/>
        </w:trPr>
        <w:tc>
          <w:tcPr>
            <w:tcW w:w="2372" w:type="dxa"/>
            <w:gridSpan w:val="3"/>
            <w:vAlign w:val="center"/>
            <w:hideMark/>
          </w:tcPr>
          <w:p w14:paraId="18F6CB2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Место прохождения практики</w:t>
            </w:r>
          </w:p>
        </w:tc>
        <w:tc>
          <w:tcPr>
            <w:tcW w:w="7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4EDC349D" w14:textId="19089F4D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3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ООО Компалг»</w:t>
            </w:r>
            <w:r w:rsidR="00945285" w:rsidRPr="00945285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</w:tr>
      <w:tr w:rsidR="00945285" w:rsidRPr="00945285" w14:paraId="4932C4E4" w14:textId="77777777" w:rsidTr="00945285">
        <w:trPr>
          <w:trHeight w:val="377"/>
        </w:trPr>
        <w:tc>
          <w:tcPr>
            <w:tcW w:w="2148" w:type="dxa"/>
            <w:gridSpan w:val="2"/>
            <w:vAlign w:val="center"/>
          </w:tcPr>
          <w:p w14:paraId="29245D9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350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3267D4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color w:val="000000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26A12BC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  <w:p w14:paraId="1019CF4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</w:tr>
      <w:tr w:rsidR="00945285" w:rsidRPr="00945285" w14:paraId="06FD0F08" w14:textId="77777777" w:rsidTr="00945285"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B84BB3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№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CE8F2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Виды работ, выполняемых обучающимися во время практики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C15A5D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Объем работ (час)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48271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Формируемые компетенции</w:t>
            </w:r>
          </w:p>
        </w:tc>
      </w:tr>
      <w:tr w:rsidR="00945285" w:rsidRPr="00945285" w14:paraId="36E8252C" w14:textId="77777777" w:rsidTr="00945285">
        <w:trPr>
          <w:cantSplit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661A0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C080D" w14:textId="77777777" w:rsidR="00945285" w:rsidRPr="00945285" w:rsidRDefault="00945285" w:rsidP="00945285">
            <w:pPr>
              <w:widowControl w:val="0"/>
              <w:tabs>
                <w:tab w:val="left" w:pos="42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Знакомство с местом практики. Изучение инструкций и правил. Анализ предметной области. Определение требований проекта.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D94CB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15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200D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6.1.</w:t>
            </w:r>
          </w:p>
          <w:p w14:paraId="5606574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6.2.</w:t>
            </w:r>
          </w:p>
          <w:p w14:paraId="4C4FE4B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6.3.</w:t>
            </w:r>
          </w:p>
          <w:p w14:paraId="3006F03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6.4.</w:t>
            </w:r>
          </w:p>
          <w:p w14:paraId="153B3C3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6.5.</w:t>
            </w:r>
          </w:p>
          <w:p w14:paraId="1C82AF1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6.6.</w:t>
            </w:r>
          </w:p>
          <w:p w14:paraId="5C84421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6.7.</w:t>
            </w:r>
          </w:p>
          <w:p w14:paraId="58E8A82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01.</w:t>
            </w:r>
          </w:p>
          <w:p w14:paraId="7086B4C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02.</w:t>
            </w:r>
          </w:p>
          <w:p w14:paraId="7AD3333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03.</w:t>
            </w:r>
          </w:p>
          <w:p w14:paraId="1361239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04.</w:t>
            </w:r>
          </w:p>
          <w:p w14:paraId="109F4AE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05.</w:t>
            </w:r>
          </w:p>
          <w:p w14:paraId="4A081FE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06.</w:t>
            </w:r>
          </w:p>
          <w:p w14:paraId="34BBF6E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07.</w:t>
            </w:r>
          </w:p>
          <w:p w14:paraId="29FB883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08.</w:t>
            </w:r>
          </w:p>
          <w:p w14:paraId="31A52B0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09.</w:t>
            </w:r>
          </w:p>
          <w:p w14:paraId="286F7F5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10.</w:t>
            </w:r>
          </w:p>
          <w:p w14:paraId="5875B68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ОК 11.</w:t>
            </w:r>
          </w:p>
        </w:tc>
      </w:tr>
      <w:tr w:rsidR="00945285" w:rsidRPr="00945285" w14:paraId="71A5ACB9" w14:textId="77777777" w:rsidTr="00945285">
        <w:trPr>
          <w:cantSplit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6D172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DA85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Выполнение индивидуального задания на модификацию/введение в эксплуатацию/настройку информационной системы или ее компонента, полученное на месте прохождения практики.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F74E8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90</w:t>
            </w:r>
          </w:p>
        </w:tc>
        <w:tc>
          <w:tcPr>
            <w:tcW w:w="18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A4E9AF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945285" w:rsidRPr="00945285" w14:paraId="5FCFCC2D" w14:textId="77777777" w:rsidTr="00945285">
        <w:trPr>
          <w:cantSplit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0205A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645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6134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Подготовка отчетной документации.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F85DA" w14:textId="77777777" w:rsidR="00945285" w:rsidRPr="00945285" w:rsidRDefault="00945285" w:rsidP="00945285">
            <w:pPr>
              <w:widowControl w:val="0"/>
              <w:suppressAutoHyphens/>
              <w:spacing w:before="0" w:line="216" w:lineRule="auto"/>
              <w:ind w:left="-57" w:right="-57" w:firstLine="0"/>
              <w:contextualSpacing w:val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18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EF954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</w:tr>
    </w:tbl>
    <w:p w14:paraId="41D8D12F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2"/>
        </w:rPr>
      </w:pPr>
    </w:p>
    <w:p w14:paraId="35DDD510" w14:textId="77777777" w:rsidR="00945285" w:rsidRPr="00945285" w:rsidRDefault="00945285" w:rsidP="00945285">
      <w:pPr>
        <w:suppressAutoHyphens/>
        <w:spacing w:before="0" w:line="240" w:lineRule="auto"/>
        <w:ind w:firstLine="709"/>
        <w:contextualSpacing w:val="0"/>
        <w:rPr>
          <w:rFonts w:eastAsia="Times New Roman" w:cs="Times New Roman"/>
          <w:color w:val="000000"/>
          <w:sz w:val="22"/>
        </w:rPr>
      </w:pPr>
      <w:r w:rsidRPr="00945285">
        <w:rPr>
          <w:rFonts w:eastAsia="Times New Roman" w:cs="Times New Roman"/>
          <w:color w:val="000000"/>
          <w:szCs w:val="24"/>
        </w:rPr>
        <w:t>Индивидуальное задание на практику разработано в соответствии с рабочей программой практики</w:t>
      </w:r>
    </w:p>
    <w:p w14:paraId="1A438A40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2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2C1B7F03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653"/>
        <w:gridCol w:w="4917"/>
      </w:tblGrid>
      <w:tr w:rsidR="00945285" w:rsidRPr="00945285" w14:paraId="19B21CB6" w14:textId="77777777" w:rsidTr="00945285">
        <w:trPr>
          <w:trHeight w:val="237"/>
        </w:trPr>
        <w:tc>
          <w:tcPr>
            <w:tcW w:w="4653" w:type="dxa"/>
            <w:vAlign w:val="center"/>
            <w:hideMark/>
          </w:tcPr>
          <w:p w14:paraId="35E44DB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 индивидуальным заданием ознакомлен(а)</w:t>
            </w:r>
          </w:p>
        </w:tc>
        <w:tc>
          <w:tcPr>
            <w:tcW w:w="491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12852A3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04.05.2024</w:t>
            </w:r>
          </w:p>
        </w:tc>
      </w:tr>
      <w:tr w:rsidR="00945285" w:rsidRPr="00945285" w14:paraId="4740EC19" w14:textId="77777777" w:rsidTr="00945285">
        <w:trPr>
          <w:trHeight w:val="64"/>
        </w:trPr>
        <w:tc>
          <w:tcPr>
            <w:tcW w:w="4653" w:type="dxa"/>
          </w:tcPr>
          <w:p w14:paraId="61042E9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917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787BFA5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color w:val="000000"/>
                <w:sz w:val="18"/>
                <w:szCs w:val="18"/>
              </w:rPr>
              <w:t>(дата, подпись обучающегося)</w:t>
            </w:r>
          </w:p>
        </w:tc>
      </w:tr>
    </w:tbl>
    <w:p w14:paraId="20AE4FFA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794"/>
        <w:gridCol w:w="1520"/>
        <w:gridCol w:w="260"/>
        <w:gridCol w:w="1448"/>
        <w:gridCol w:w="675"/>
        <w:gridCol w:w="2873"/>
      </w:tblGrid>
      <w:tr w:rsidR="00945285" w:rsidRPr="00945285" w14:paraId="656E0E56" w14:textId="77777777" w:rsidTr="00945285">
        <w:trPr>
          <w:trHeight w:val="689"/>
        </w:trPr>
        <w:tc>
          <w:tcPr>
            <w:tcW w:w="2794" w:type="dxa"/>
            <w:hideMark/>
          </w:tcPr>
          <w:p w14:paraId="5A3EFBF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Руководитель</w:t>
            </w:r>
          </w:p>
          <w:p w14:paraId="3D54296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практики от университета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60C496D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04.05.2024</w:t>
            </w:r>
          </w:p>
        </w:tc>
        <w:tc>
          <w:tcPr>
            <w:tcW w:w="260" w:type="dxa"/>
          </w:tcPr>
          <w:p w14:paraId="70DB110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F28A3A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75" w:type="dxa"/>
          </w:tcPr>
          <w:p w14:paraId="751B891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3C6763D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Березина А.В.</w:t>
            </w:r>
          </w:p>
        </w:tc>
      </w:tr>
      <w:tr w:rsidR="00945285" w:rsidRPr="00945285" w14:paraId="6668A3C2" w14:textId="77777777" w:rsidTr="00945285">
        <w:tc>
          <w:tcPr>
            <w:tcW w:w="2794" w:type="dxa"/>
          </w:tcPr>
          <w:p w14:paraId="4A28F44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030050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 w:val="20"/>
                <w:szCs w:val="20"/>
              </w:rPr>
              <w:t>(дата)</w:t>
            </w:r>
          </w:p>
        </w:tc>
        <w:tc>
          <w:tcPr>
            <w:tcW w:w="260" w:type="dxa"/>
          </w:tcPr>
          <w:p w14:paraId="6D3D06E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93F8CD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 w:val="20"/>
                <w:szCs w:val="20"/>
              </w:rPr>
              <w:t>(подпись)</w:t>
            </w:r>
          </w:p>
        </w:tc>
        <w:tc>
          <w:tcPr>
            <w:tcW w:w="675" w:type="dxa"/>
          </w:tcPr>
          <w:p w14:paraId="760AC66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73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166972D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 w:val="20"/>
                <w:szCs w:val="20"/>
              </w:rPr>
              <w:t>(Ф.И.О.)</w:t>
            </w:r>
          </w:p>
        </w:tc>
      </w:tr>
    </w:tbl>
    <w:p w14:paraId="575F4602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791"/>
        <w:gridCol w:w="1520"/>
        <w:gridCol w:w="262"/>
        <w:gridCol w:w="743"/>
        <w:gridCol w:w="704"/>
        <w:gridCol w:w="675"/>
        <w:gridCol w:w="353"/>
        <w:gridCol w:w="675"/>
        <w:gridCol w:w="1847"/>
      </w:tblGrid>
      <w:tr w:rsidR="00945285" w:rsidRPr="00945285" w14:paraId="437DD173" w14:textId="77777777" w:rsidTr="00945285">
        <w:trPr>
          <w:trHeight w:val="689"/>
        </w:trPr>
        <w:tc>
          <w:tcPr>
            <w:tcW w:w="5316" w:type="dxa"/>
            <w:gridSpan w:val="4"/>
            <w:hideMark/>
          </w:tcPr>
          <w:p w14:paraId="7D0D903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Руководитель практики от профильной</w:t>
            </w:r>
          </w:p>
          <w:p w14:paraId="0C6297D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организации назначен приказом</w:t>
            </w:r>
          </w:p>
          <w:p w14:paraId="3D68421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(распоряжением) №</w:t>
            </w:r>
          </w:p>
        </w:tc>
        <w:tc>
          <w:tcPr>
            <w:tcW w:w="173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3BB3EA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75" w:type="dxa"/>
            <w:vAlign w:val="bottom"/>
            <w:hideMark/>
          </w:tcPr>
          <w:p w14:paraId="216024A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от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6BD2A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47DC701E" w14:textId="77777777" w:rsidTr="00945285">
        <w:trPr>
          <w:trHeight w:val="435"/>
        </w:trPr>
        <w:tc>
          <w:tcPr>
            <w:tcW w:w="5316" w:type="dxa"/>
            <w:gridSpan w:val="4"/>
          </w:tcPr>
          <w:p w14:paraId="4CD8EEC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254" w:type="dxa"/>
            <w:gridSpan w:val="5"/>
            <w:hideMark/>
          </w:tcPr>
          <w:p w14:paraId="394C86C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945285">
              <w:rPr>
                <w:rFonts w:eastAsia="Times New Roman" w:cs="Times New Roman"/>
                <w:color w:val="000000"/>
                <w:sz w:val="18"/>
                <w:szCs w:val="18"/>
              </w:rPr>
              <w:t>(номер и дата распорядительного акта профильной организации)</w:t>
            </w:r>
          </w:p>
        </w:tc>
      </w:tr>
      <w:tr w:rsidR="00945285" w:rsidRPr="00945285" w14:paraId="468BF047" w14:textId="77777777" w:rsidTr="00945285">
        <w:trPr>
          <w:trHeight w:val="689"/>
        </w:trPr>
        <w:tc>
          <w:tcPr>
            <w:tcW w:w="2791" w:type="dxa"/>
            <w:hideMark/>
          </w:tcPr>
          <w:p w14:paraId="6EC5FC3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Руководитель практики от профильной организации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3C6A01E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03.06.2024</w:t>
            </w:r>
          </w:p>
        </w:tc>
        <w:tc>
          <w:tcPr>
            <w:tcW w:w="262" w:type="dxa"/>
          </w:tcPr>
          <w:p w14:paraId="49D8DE9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4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FE09D4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75" w:type="dxa"/>
          </w:tcPr>
          <w:p w14:paraId="06FF674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2875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2982C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6E3E2720" w14:textId="77777777" w:rsidTr="00945285">
        <w:tc>
          <w:tcPr>
            <w:tcW w:w="2791" w:type="dxa"/>
          </w:tcPr>
          <w:p w14:paraId="018DACA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3325933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 w:val="20"/>
                <w:szCs w:val="20"/>
              </w:rPr>
              <w:t>(дата)</w:t>
            </w:r>
          </w:p>
        </w:tc>
        <w:tc>
          <w:tcPr>
            <w:tcW w:w="262" w:type="dxa"/>
          </w:tcPr>
          <w:p w14:paraId="438D1A7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173E28A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 w:val="20"/>
                <w:szCs w:val="20"/>
              </w:rPr>
              <w:t>(подпись)</w:t>
            </w:r>
          </w:p>
        </w:tc>
        <w:tc>
          <w:tcPr>
            <w:tcW w:w="675" w:type="dxa"/>
          </w:tcPr>
          <w:p w14:paraId="46A98A5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75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712D345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 w:val="20"/>
                <w:szCs w:val="20"/>
              </w:rPr>
              <w:t>(Ф.И.О.)</w:t>
            </w:r>
          </w:p>
        </w:tc>
      </w:tr>
    </w:tbl>
    <w:p w14:paraId="616FECEF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DE185D6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</w:p>
    <w:p w14:paraId="6FD823A1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51DBBCDE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75E96158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5485EDD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46BFB5C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0D96BF4F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6B35E6BB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0DE17425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D316B9C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0BFA140B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3DFB1B5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07B119B7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3034345C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5DC96DB5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382B31D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81E2AC4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585B62C4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44E8D092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329642F0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4992B91E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CD49C20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23764481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0B2ECA47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D12CF3A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75A497D8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</w:p>
    <w:p w14:paraId="46622704" w14:textId="77777777" w:rsidR="00945285" w:rsidRPr="00945285" w:rsidRDefault="00945285" w:rsidP="00945285">
      <w:pPr>
        <w:keepLines/>
        <w:suppressAutoHyphens/>
        <w:spacing w:before="0" w:line="240" w:lineRule="auto"/>
        <w:ind w:right="-23"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3E7F8D82" w14:textId="77777777" w:rsidR="00945285" w:rsidRPr="00945285" w:rsidRDefault="00945285" w:rsidP="00945285">
      <w:pPr>
        <w:suppressAutoHyphens/>
        <w:spacing w:before="0" w:after="160" w:line="25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b/>
          <w:color w:val="000000"/>
          <w:szCs w:val="24"/>
        </w:rPr>
        <w:lastRenderedPageBreak/>
        <w:t>ОТЗЫВ РУКОВОДИТЕЛЯ ПРАКТИКИ</w:t>
      </w: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300"/>
        <w:gridCol w:w="254"/>
        <w:gridCol w:w="932"/>
        <w:gridCol w:w="2467"/>
        <w:gridCol w:w="465"/>
        <w:gridCol w:w="3187"/>
      </w:tblGrid>
      <w:tr w:rsidR="00945285" w:rsidRPr="00945285" w14:paraId="5B60BDA5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3E6491E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Ф.И.О. обучающегося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33D8D41" w14:textId="1AB67DBF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Порубов Кирилл Александрович</w:t>
            </w:r>
          </w:p>
        </w:tc>
      </w:tr>
      <w:tr w:rsidR="00945285" w:rsidRPr="00945285" w14:paraId="45B54AF9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2958444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Специальность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A40096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09.02.07 Информационные системы и программирование</w:t>
            </w:r>
          </w:p>
        </w:tc>
      </w:tr>
      <w:tr w:rsidR="00945285" w:rsidRPr="00945285" w14:paraId="50913CCE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5709FFC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Учебная группа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5A686E1" w14:textId="45AF998C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ИСПк-302-52-00</w:t>
            </w:r>
          </w:p>
        </w:tc>
      </w:tr>
      <w:tr w:rsidR="00945285" w:rsidRPr="00945285" w14:paraId="3FA381FD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6ED6873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Вид практики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70E6E2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производственная практика</w:t>
            </w:r>
          </w:p>
        </w:tc>
      </w:tr>
      <w:tr w:rsidR="00945285" w:rsidRPr="00945285" w14:paraId="1658B3BF" w14:textId="77777777" w:rsidTr="00945285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7EBEA1D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Сроки прохождения практики с</w:t>
            </w:r>
          </w:p>
        </w:tc>
        <w:tc>
          <w:tcPr>
            <w:tcW w:w="24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7254D57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03.06.2024</w:t>
            </w:r>
          </w:p>
        </w:tc>
        <w:tc>
          <w:tcPr>
            <w:tcW w:w="465" w:type="dxa"/>
            <w:vAlign w:val="bottom"/>
            <w:hideMark/>
          </w:tcPr>
          <w:p w14:paraId="3B8EB80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6D37F25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23.06.2024</w:t>
            </w:r>
          </w:p>
        </w:tc>
      </w:tr>
      <w:tr w:rsidR="00945285" w:rsidRPr="00945285" w14:paraId="6820D947" w14:textId="77777777" w:rsidTr="00945285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63F46C7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Место прохождения практики</w:t>
            </w:r>
          </w:p>
        </w:tc>
        <w:tc>
          <w:tcPr>
            <w:tcW w:w="611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32F124E3" w14:textId="35B70432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ООО Компалг»</w:t>
            </w:r>
            <w:r w:rsidR="00945285" w:rsidRPr="00945285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</w:tr>
      <w:tr w:rsidR="00945285" w:rsidRPr="00945285" w14:paraId="2CD84367" w14:textId="77777777" w:rsidTr="00945285">
        <w:trPr>
          <w:trHeight w:val="377"/>
        </w:trPr>
        <w:tc>
          <w:tcPr>
            <w:tcW w:w="2300" w:type="dxa"/>
            <w:vAlign w:val="center"/>
          </w:tcPr>
          <w:p w14:paraId="4F3C573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hideMark/>
          </w:tcPr>
          <w:p w14:paraId="58EA3AA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945285">
              <w:rPr>
                <w:rFonts w:eastAsia="Times New Roman" w:cs="Times New Roman"/>
                <w:color w:val="000000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7F9E8521" w14:textId="77777777" w:rsidR="00945285" w:rsidRPr="00945285" w:rsidRDefault="00945285" w:rsidP="00945285">
      <w:pPr>
        <w:widowControl w:val="0"/>
        <w:suppressAutoHyphens/>
        <w:spacing w:before="0" w:line="240" w:lineRule="auto"/>
        <w:ind w:firstLine="709"/>
        <w:contextualSpacing w:val="0"/>
        <w:jc w:val="right"/>
        <w:rPr>
          <w:rFonts w:eastAsia="Times New Roman" w:cs="Times New Roman"/>
          <w:color w:val="000000"/>
          <w:sz w:val="8"/>
          <w:szCs w:val="8"/>
        </w:rPr>
      </w:pPr>
    </w:p>
    <w:p w14:paraId="7F664476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ВИДЫ И КАЧЕСТВО ВЫПОЛНЕНИЯ РАБОТ</w:t>
      </w: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221"/>
        <w:gridCol w:w="1840"/>
        <w:gridCol w:w="1987"/>
        <w:gridCol w:w="1521"/>
      </w:tblGrid>
      <w:tr w:rsidR="00945285" w:rsidRPr="00945285" w14:paraId="1D2206E1" w14:textId="77777777" w:rsidTr="00945285">
        <w:trPr>
          <w:cantSplit/>
        </w:trPr>
        <w:tc>
          <w:tcPr>
            <w:tcW w:w="4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D5E4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Вид работ</w:t>
            </w:r>
          </w:p>
        </w:tc>
        <w:tc>
          <w:tcPr>
            <w:tcW w:w="53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6839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Критерий выполнения работ</w:t>
            </w:r>
          </w:p>
        </w:tc>
      </w:tr>
      <w:tr w:rsidR="00945285" w:rsidRPr="00945285" w14:paraId="3A5560F5" w14:textId="77777777" w:rsidTr="00945285">
        <w:trPr>
          <w:cantSplit/>
        </w:trPr>
        <w:tc>
          <w:tcPr>
            <w:tcW w:w="4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E97DE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4E6F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Выполнены полностью самостоятельно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E020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08E0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Выполнены с помощью наставника</w:t>
            </w:r>
          </w:p>
        </w:tc>
      </w:tr>
      <w:tr w:rsidR="00945285" w:rsidRPr="00945285" w14:paraId="15C7657E" w14:textId="77777777" w:rsidTr="00945285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57C9B" w14:textId="77777777" w:rsidR="00945285" w:rsidRPr="00945285" w:rsidRDefault="00945285" w:rsidP="00945285">
            <w:pPr>
              <w:widowControl w:val="0"/>
              <w:tabs>
                <w:tab w:val="left" w:pos="42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Знакомство с местом практики. Изучение инструкций и правил.</w:t>
            </w:r>
          </w:p>
          <w:p w14:paraId="4E3A2BD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Анализ предметной области. Определение требований проекта.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08F6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93F8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6D5D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4A061731" w14:textId="77777777" w:rsidTr="00945285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D3CF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Выполнение индивидуального задания на модификацию/введение в эксплуатацию/настройку информационной системы или ее компонента, полученное на месте прохождения практики.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866F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AAA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AC1B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41896FA" w14:textId="77777777" w:rsidTr="00945285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495D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Подготовка отчетной документации.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5D15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CEE3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AA3B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</w:tbl>
    <w:p w14:paraId="0E64BE54" w14:textId="77777777" w:rsidR="00945285" w:rsidRPr="00945285" w:rsidRDefault="00945285" w:rsidP="00945285">
      <w:pPr>
        <w:suppressAutoHyphens/>
        <w:spacing w:before="0" w:line="276" w:lineRule="auto"/>
        <w:ind w:firstLine="708"/>
        <w:contextualSpacing w:val="0"/>
        <w:rPr>
          <w:rFonts w:eastAsia="Times New Roman" w:cs="Times New Roman"/>
          <w:color w:val="000000"/>
          <w:sz w:val="16"/>
          <w:szCs w:val="16"/>
        </w:rPr>
      </w:pPr>
    </w:p>
    <w:p w14:paraId="49E65742" w14:textId="77777777" w:rsidR="00945285" w:rsidRPr="00945285" w:rsidRDefault="00945285" w:rsidP="00945285">
      <w:pPr>
        <w:suppressAutoHyphens/>
        <w:spacing w:before="0" w:line="276" w:lineRule="auto"/>
        <w:ind w:firstLine="708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24AE6867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rPr>
          <w:rFonts w:eastAsia="Times New Roman" w:cs="Times New Roman"/>
          <w:color w:val="000000"/>
          <w:szCs w:val="24"/>
        </w:rPr>
      </w:pPr>
    </w:p>
    <w:p w14:paraId="51E800B2" w14:textId="77777777" w:rsidR="00945285" w:rsidRPr="00945285" w:rsidRDefault="00945285" w:rsidP="00945285">
      <w:pPr>
        <w:suppressAutoHyphens/>
        <w:spacing w:before="0" w:line="240" w:lineRule="auto"/>
        <w:ind w:firstLine="709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 xml:space="preserve">Во время прохождения  </w:t>
      </w:r>
      <w:r w:rsidRPr="00945285">
        <w:rPr>
          <w:rFonts w:eastAsia="Times New Roman" w:cs="Times New Roman"/>
          <w:color w:val="000000"/>
          <w:szCs w:val="24"/>
          <w:u w:val="single"/>
        </w:rPr>
        <w:t>производственной практики</w:t>
      </w:r>
      <w:r w:rsidRPr="00945285">
        <w:rPr>
          <w:rFonts w:eastAsia="Times New Roman" w:cs="Times New Roman"/>
          <w:color w:val="000000"/>
          <w:szCs w:val="24"/>
        </w:rPr>
        <w:t xml:space="preserve">  обучающимся освоены следующие профессиональные и общие компетенции:  </w:t>
      </w:r>
    </w:p>
    <w:p w14:paraId="4C6F9F3B" w14:textId="77777777" w:rsidR="00945285" w:rsidRPr="00945285" w:rsidRDefault="00945285" w:rsidP="00945285">
      <w:pPr>
        <w:suppressAutoHyphens/>
        <w:spacing w:before="0" w:line="240" w:lineRule="auto"/>
        <w:ind w:firstLine="709"/>
        <w:contextualSpacing w:val="0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3229"/>
        <w:gridCol w:w="3685"/>
        <w:gridCol w:w="1273"/>
        <w:gridCol w:w="1383"/>
      </w:tblGrid>
      <w:tr w:rsidR="00945285" w:rsidRPr="00945285" w14:paraId="1A7784A8" w14:textId="77777777" w:rsidTr="00945285">
        <w:trPr>
          <w:cantSplit/>
        </w:trPr>
        <w:tc>
          <w:tcPr>
            <w:tcW w:w="32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C69D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Наименование компетенции</w:t>
            </w:r>
          </w:p>
        </w:tc>
        <w:tc>
          <w:tcPr>
            <w:tcW w:w="3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5E51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Показатели оценки</w:t>
            </w:r>
          </w:p>
        </w:tc>
        <w:tc>
          <w:tcPr>
            <w:tcW w:w="2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2071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Оценка</w:t>
            </w:r>
          </w:p>
        </w:tc>
      </w:tr>
      <w:tr w:rsidR="00945285" w:rsidRPr="00945285" w14:paraId="4E24EEB4" w14:textId="77777777" w:rsidTr="00945285">
        <w:trPr>
          <w:cantSplit/>
        </w:trPr>
        <w:tc>
          <w:tcPr>
            <w:tcW w:w="32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8DF72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0FE05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DC4F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Освоена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AAFB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Не освоена</w:t>
            </w:r>
          </w:p>
        </w:tc>
      </w:tr>
      <w:tr w:rsidR="00945285" w:rsidRPr="00945285" w14:paraId="74F24F73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651B1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6.1. Разрабатывать техническое задание на сопровождение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8FF7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определить существующую проблему или потребность, составить список требований к работе, определить будущий результат работы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E58E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6088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01A98488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EED42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6.2. Выполнять исправление ошибок в программном коде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0C7D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читать имеющийся код, понимать его структуру и принципы работы, способен использовать отладку</w:t>
            </w:r>
          </w:p>
          <w:p w14:paraId="653EFB7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1C9D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90D2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0FBA2F6F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E0B34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ПК 6.3. Разрабатывать </w:t>
            </w:r>
          </w:p>
          <w:p w14:paraId="5010B3C4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обучающую документацию для пользователей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D3E6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Способен разрабатывать техническую и пользовательскую документации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F7A8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BDAE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4939FF3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A626E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ПК 6.4. Оценивать качество </w:t>
            </w:r>
          </w:p>
          <w:p w14:paraId="2D5EFD23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>и надежность функционирования информационной системы в соответствии с критериями технического задания.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2063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 xml:space="preserve">Способен выявить основные 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>факторы, влияющие на качество и надежность информационной системы, а также спрогнозировать поведение системы в зависимости от значений факторов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4AE3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409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687AEC8F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BDE80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6.5. Осуществлять техническое сопровождение, обновление и восстановление данных ИС в соответствии с техническим заданием.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3E1A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использовать в своей работе систему контроля версий, обладает навыком создания резервный копий</w:t>
            </w:r>
          </w:p>
          <w:p w14:paraId="463518B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1014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B363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7394176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22654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6.6. Проводить обучение и консультирование пользователей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5526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Обладает пониманием принципов работы информационной системы или ее части, способен грамотно излагать обучающий материал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8581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78C2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6EB2BE40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11ED0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6.7. Разрабатывать демонстрационную версию информационной системы.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7EE54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применять стек современных средств разработки ПО для реализации прототипа информационной системы</w:t>
            </w:r>
          </w:p>
          <w:p w14:paraId="745EBB0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A8D7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2848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B53BEBB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998A8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24529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437D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E4BE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221AE0AB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8DAA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A41BF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8EBA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5CA3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AC6298C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9C74D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FC43D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оценить существенные стороны информационной системы, ее практическую значимость и перспективность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84E5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18AC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4F073B5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4A252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44020C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szCs w:val="24"/>
              </w:rPr>
            </w:pPr>
            <w:r w:rsidRPr="00945285">
              <w:rPr>
                <w:rFonts w:eastAsia="Calibri" w:cs="Times New Roman"/>
                <w:szCs w:val="24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F738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FF4D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412F14C0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3C8EA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F6A89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разрабатывать техническую и пользовательскую документации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6E61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851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8735EAB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BE457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ОК 06. Проявлять гражданско-патриотическую позицию, демонстрировать 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>осознанное поведение на основе традиционных общечеловеческих ценностей.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3A83D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9DC5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6C79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59735670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3A129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A6FF8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оценить эффективность и ресурсозатратность информационной системы в разных режимах работы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6614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E8EA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024D1EC6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7E253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2699C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A6F3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A9B1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4A204670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23BBD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DAA923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использовать в своей работе современные программные инструменты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78EA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4C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57B325E4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B0DAE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8A1A2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D7A0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F1E8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B323487" w14:textId="77777777" w:rsidTr="00945285"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1778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3CF90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выбирать решения, принимая во внимание имеющиеся ресурсные ограничения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E866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F50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</w:tbl>
    <w:p w14:paraId="101600FA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"/>
          <w:szCs w:val="2"/>
        </w:rPr>
      </w:pPr>
    </w:p>
    <w:p w14:paraId="373039CF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50267C83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6F837DE9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2282490F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7B399033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6A5DE6DE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b/>
          <w:color w:val="000000"/>
          <w:szCs w:val="24"/>
        </w:rPr>
        <w:t>Краткая характеристика работы обучающегося</w:t>
      </w:r>
    </w:p>
    <w:p w14:paraId="2F6EB3AF" w14:textId="77777777" w:rsidR="00945285" w:rsidRPr="00945285" w:rsidRDefault="00945285" w:rsidP="00945285">
      <w:pPr>
        <w:suppressAutoHyphens/>
        <w:spacing w:before="0" w:line="276" w:lineRule="auto"/>
        <w:ind w:firstLine="0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tbl>
      <w:tblPr>
        <w:tblW w:w="0" w:type="dxa"/>
        <w:tblInd w:w="-141" w:type="dxa"/>
        <w:tblLayout w:type="fixed"/>
        <w:tblLook w:val="04A0" w:firstRow="1" w:lastRow="0" w:firstColumn="1" w:lastColumn="0" w:noHBand="0" w:noVBand="1"/>
      </w:tblPr>
      <w:tblGrid>
        <w:gridCol w:w="4675"/>
        <w:gridCol w:w="428"/>
        <w:gridCol w:w="4536"/>
      </w:tblGrid>
      <w:tr w:rsidR="00945285" w:rsidRPr="00945285" w14:paraId="22BF4AB9" w14:textId="77777777" w:rsidTr="00945285">
        <w:trPr>
          <w:trHeight w:val="728"/>
        </w:trPr>
        <w:tc>
          <w:tcPr>
            <w:tcW w:w="4675" w:type="dxa"/>
          </w:tcPr>
          <w:p w14:paraId="44EFFCA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28" w:type="dxa"/>
          </w:tcPr>
          <w:p w14:paraId="45BCF98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536" w:type="dxa"/>
            <w:vAlign w:val="bottom"/>
          </w:tcPr>
          <w:p w14:paraId="7DBD558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  <w:p w14:paraId="63862F2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Руководитель практики от университета ___________________/ </w:t>
            </w: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>Березина А.В.</w:t>
            </w:r>
          </w:p>
          <w:p w14:paraId="2DCC87D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  <w:vertAlign w:val="superscript"/>
              </w:rPr>
              <w:t xml:space="preserve">           Подпись                                              ФИО</w:t>
            </w:r>
          </w:p>
          <w:p w14:paraId="1A835F2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 xml:space="preserve">                           преподаватель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t>_____</w:t>
            </w:r>
          </w:p>
          <w:p w14:paraId="3CE6292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1415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  <w:vertAlign w:val="superscript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  <w:vertAlign w:val="superscript"/>
              </w:rPr>
              <w:t>(должность)</w:t>
            </w:r>
          </w:p>
          <w:p w14:paraId="64C633D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  <w:vertAlign w:val="superscript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Дата «</w:t>
            </w: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>_22_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» </w:t>
            </w: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>__июня_______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t>20</w:t>
            </w: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 xml:space="preserve">24 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t>год</w:t>
            </w:r>
          </w:p>
        </w:tc>
      </w:tr>
    </w:tbl>
    <w:p w14:paraId="1FA2549B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31947708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b/>
          <w:color w:val="000000"/>
          <w:szCs w:val="24"/>
        </w:rPr>
        <w:lastRenderedPageBreak/>
        <w:t xml:space="preserve">ОТЗЫВ РУКОВОДИТЕЛЯ ПРАКТИКИ </w:t>
      </w:r>
    </w:p>
    <w:p w14:paraId="27A734A4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300"/>
        <w:gridCol w:w="254"/>
        <w:gridCol w:w="932"/>
        <w:gridCol w:w="2467"/>
        <w:gridCol w:w="465"/>
        <w:gridCol w:w="3187"/>
      </w:tblGrid>
      <w:tr w:rsidR="00945285" w:rsidRPr="00945285" w14:paraId="19E7F6A1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549B3D0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Ф.И.О. обучающегося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816AB8" w14:textId="126C5945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Порубов Кирилл Александрович</w:t>
            </w:r>
          </w:p>
        </w:tc>
      </w:tr>
      <w:tr w:rsidR="00945285" w:rsidRPr="00945285" w14:paraId="5603D296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72ED338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Специальность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DEFFB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09.02.07 Информационные системы и программирование</w:t>
            </w:r>
          </w:p>
        </w:tc>
      </w:tr>
      <w:tr w:rsidR="00945285" w:rsidRPr="00945285" w14:paraId="143667FD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6BB2A18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Учебная группа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EEC8EFD" w14:textId="7BD7FF8D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ИСПк-302-52-00</w:t>
            </w:r>
          </w:p>
        </w:tc>
      </w:tr>
      <w:tr w:rsidR="00945285" w:rsidRPr="00945285" w14:paraId="1D3E82E1" w14:textId="77777777" w:rsidTr="00945285">
        <w:trPr>
          <w:trHeight w:val="330"/>
        </w:trPr>
        <w:tc>
          <w:tcPr>
            <w:tcW w:w="2554" w:type="dxa"/>
            <w:gridSpan w:val="2"/>
            <w:vAlign w:val="center"/>
            <w:hideMark/>
          </w:tcPr>
          <w:p w14:paraId="064013D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Вид практики</w:t>
            </w:r>
          </w:p>
        </w:tc>
        <w:tc>
          <w:tcPr>
            <w:tcW w:w="705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3465BD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производственная практика</w:t>
            </w:r>
          </w:p>
        </w:tc>
      </w:tr>
      <w:tr w:rsidR="00945285" w:rsidRPr="00945285" w14:paraId="0C183C10" w14:textId="77777777" w:rsidTr="00945285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022FAC9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Сроки прохождения практики с</w:t>
            </w:r>
          </w:p>
        </w:tc>
        <w:tc>
          <w:tcPr>
            <w:tcW w:w="24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79FBB3F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03.06.2024</w:t>
            </w:r>
          </w:p>
        </w:tc>
        <w:tc>
          <w:tcPr>
            <w:tcW w:w="465" w:type="dxa"/>
            <w:vAlign w:val="bottom"/>
            <w:hideMark/>
          </w:tcPr>
          <w:p w14:paraId="4834695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1DBA388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23.06.2024</w:t>
            </w:r>
          </w:p>
        </w:tc>
      </w:tr>
      <w:tr w:rsidR="00945285" w:rsidRPr="00945285" w14:paraId="55372CAA" w14:textId="77777777" w:rsidTr="00945285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8C4E63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Место прохождения практики</w:t>
            </w:r>
          </w:p>
        </w:tc>
        <w:tc>
          <w:tcPr>
            <w:tcW w:w="611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54BF9800" w14:textId="3B8EE666" w:rsidR="00945285" w:rsidRPr="00945285" w:rsidRDefault="00356C61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56C61">
              <w:rPr>
                <w:rFonts w:eastAsia="Times New Roman" w:cs="Times New Roman"/>
                <w:color w:val="000000"/>
                <w:szCs w:val="24"/>
              </w:rPr>
              <w:t>ООО Компалг»</w:t>
            </w:r>
            <w:r w:rsidR="00945285" w:rsidRPr="00945285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</w:tr>
      <w:tr w:rsidR="00945285" w:rsidRPr="00945285" w14:paraId="6B1DB563" w14:textId="77777777" w:rsidTr="00945285">
        <w:trPr>
          <w:trHeight w:val="377"/>
        </w:trPr>
        <w:tc>
          <w:tcPr>
            <w:tcW w:w="2300" w:type="dxa"/>
            <w:vAlign w:val="center"/>
          </w:tcPr>
          <w:p w14:paraId="40B9487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hideMark/>
          </w:tcPr>
          <w:p w14:paraId="1F1E5E8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945285">
              <w:rPr>
                <w:rFonts w:eastAsia="Times New Roman" w:cs="Times New Roman"/>
                <w:color w:val="000000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DC48E53" w14:textId="77777777" w:rsidR="00945285" w:rsidRPr="00945285" w:rsidRDefault="00945285" w:rsidP="00945285">
      <w:pPr>
        <w:widowControl w:val="0"/>
        <w:suppressAutoHyphens/>
        <w:spacing w:before="0" w:line="240" w:lineRule="auto"/>
        <w:ind w:firstLine="709"/>
        <w:contextualSpacing w:val="0"/>
        <w:jc w:val="right"/>
        <w:rPr>
          <w:rFonts w:eastAsia="Times New Roman" w:cs="Times New Roman"/>
          <w:color w:val="000000"/>
          <w:sz w:val="8"/>
          <w:szCs w:val="8"/>
        </w:rPr>
      </w:pPr>
    </w:p>
    <w:p w14:paraId="2894EDA1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ВИДЫ И КАЧЕСТВО ВЫПОЛНЕНИЯ РАБОТ</w:t>
      </w: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221"/>
        <w:gridCol w:w="1840"/>
        <w:gridCol w:w="1987"/>
        <w:gridCol w:w="1521"/>
      </w:tblGrid>
      <w:tr w:rsidR="00945285" w:rsidRPr="00945285" w14:paraId="3CF57A5B" w14:textId="77777777" w:rsidTr="00945285">
        <w:trPr>
          <w:cantSplit/>
        </w:trPr>
        <w:tc>
          <w:tcPr>
            <w:tcW w:w="4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D0D7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Вид работ</w:t>
            </w:r>
          </w:p>
        </w:tc>
        <w:tc>
          <w:tcPr>
            <w:tcW w:w="53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B194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Критерий выполнения работ</w:t>
            </w:r>
          </w:p>
        </w:tc>
      </w:tr>
      <w:tr w:rsidR="00945285" w:rsidRPr="00945285" w14:paraId="4F12FF4B" w14:textId="77777777" w:rsidTr="00945285">
        <w:trPr>
          <w:cantSplit/>
        </w:trPr>
        <w:tc>
          <w:tcPr>
            <w:tcW w:w="4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63CC6D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6437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Выполнены полностью самостоятельно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8271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F9F6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Выполнены с помощью наставника</w:t>
            </w:r>
          </w:p>
        </w:tc>
      </w:tr>
      <w:tr w:rsidR="00945285" w:rsidRPr="00945285" w14:paraId="27E8FFF9" w14:textId="77777777" w:rsidTr="00945285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8C806" w14:textId="77777777" w:rsidR="00945285" w:rsidRPr="00945285" w:rsidRDefault="00945285" w:rsidP="00945285">
            <w:pPr>
              <w:widowControl w:val="0"/>
              <w:tabs>
                <w:tab w:val="left" w:pos="42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Знакомство с местом практики. Изучение инструкций и правил.</w:t>
            </w:r>
          </w:p>
          <w:p w14:paraId="657E579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Анализ предметной области. Определение требований проекта.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3D5D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E53B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F8F4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6892B01" w14:textId="77777777" w:rsidTr="00945285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0B12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Выполнение индивидуального задания на модификацию/введение в эксплуатацию/настройку информационной системы или ее компонента, полученное на месте прохождения практики.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7DEE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F52A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2D1D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7AC7601A" w14:textId="77777777" w:rsidTr="00945285"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38F8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Подготовка отчетной документации.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69A9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57D8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E7D3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</w:tbl>
    <w:p w14:paraId="4DBEC892" w14:textId="77777777" w:rsidR="00945285" w:rsidRPr="00945285" w:rsidRDefault="00945285" w:rsidP="00945285">
      <w:pPr>
        <w:suppressAutoHyphens/>
        <w:spacing w:before="0" w:line="276" w:lineRule="auto"/>
        <w:ind w:firstLine="708"/>
        <w:contextualSpacing w:val="0"/>
        <w:rPr>
          <w:rFonts w:eastAsia="Times New Roman" w:cs="Times New Roman"/>
          <w:color w:val="000000"/>
          <w:sz w:val="16"/>
          <w:szCs w:val="16"/>
        </w:rPr>
      </w:pPr>
    </w:p>
    <w:p w14:paraId="2B215E16" w14:textId="77777777" w:rsidR="00945285" w:rsidRPr="00945285" w:rsidRDefault="00945285" w:rsidP="00945285">
      <w:pPr>
        <w:suppressAutoHyphens/>
        <w:spacing w:before="0" w:line="276" w:lineRule="auto"/>
        <w:ind w:firstLine="708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3A232BB0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rPr>
          <w:rFonts w:eastAsia="Times New Roman" w:cs="Times New Roman"/>
          <w:color w:val="000000"/>
          <w:szCs w:val="24"/>
        </w:rPr>
      </w:pPr>
    </w:p>
    <w:p w14:paraId="724FD387" w14:textId="77777777" w:rsidR="00945285" w:rsidRPr="00945285" w:rsidRDefault="00945285" w:rsidP="00945285">
      <w:pPr>
        <w:suppressAutoHyphens/>
        <w:spacing w:before="0" w:line="240" w:lineRule="auto"/>
        <w:ind w:firstLine="709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 xml:space="preserve">Во время прохождения </w:t>
      </w:r>
      <w:r w:rsidRPr="00945285">
        <w:rPr>
          <w:rFonts w:eastAsia="Times New Roman" w:cs="Times New Roman"/>
          <w:color w:val="000000"/>
          <w:szCs w:val="24"/>
          <w:u w:val="single"/>
        </w:rPr>
        <w:t>производственной практики</w:t>
      </w:r>
      <w:r w:rsidRPr="00945285">
        <w:rPr>
          <w:rFonts w:eastAsia="Times New Roman" w:cs="Times New Roman"/>
          <w:color w:val="000000"/>
          <w:szCs w:val="24"/>
        </w:rPr>
        <w:t xml:space="preserve">  обучающимся освоены следующие профессиональные и общие компетенции:  </w:t>
      </w:r>
    </w:p>
    <w:p w14:paraId="7B72E504" w14:textId="77777777" w:rsidR="00945285" w:rsidRPr="00945285" w:rsidRDefault="00945285" w:rsidP="00945285">
      <w:pPr>
        <w:suppressAutoHyphens/>
        <w:spacing w:before="0" w:line="240" w:lineRule="auto"/>
        <w:ind w:firstLine="709"/>
        <w:contextualSpacing w:val="0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Ind w:w="32" w:type="dxa"/>
        <w:tblLayout w:type="fixed"/>
        <w:tblLook w:val="04A0" w:firstRow="1" w:lastRow="0" w:firstColumn="1" w:lastColumn="0" w:noHBand="0" w:noVBand="1"/>
      </w:tblPr>
      <w:tblGrid>
        <w:gridCol w:w="2773"/>
        <w:gridCol w:w="3817"/>
        <w:gridCol w:w="1275"/>
        <w:gridCol w:w="1362"/>
      </w:tblGrid>
      <w:tr w:rsidR="00945285" w:rsidRPr="00945285" w14:paraId="550BFEAB" w14:textId="77777777" w:rsidTr="00945285">
        <w:trPr>
          <w:cantSplit/>
        </w:trPr>
        <w:tc>
          <w:tcPr>
            <w:tcW w:w="27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8B7C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Наименование компетенции</w:t>
            </w:r>
          </w:p>
        </w:tc>
        <w:tc>
          <w:tcPr>
            <w:tcW w:w="3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F015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Показатели оценки</w:t>
            </w:r>
          </w:p>
        </w:tc>
        <w:tc>
          <w:tcPr>
            <w:tcW w:w="26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4563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Оценка</w:t>
            </w:r>
          </w:p>
        </w:tc>
      </w:tr>
      <w:tr w:rsidR="00945285" w:rsidRPr="00945285" w14:paraId="1B6E931B" w14:textId="77777777" w:rsidTr="00945285">
        <w:trPr>
          <w:cantSplit/>
        </w:trPr>
        <w:tc>
          <w:tcPr>
            <w:tcW w:w="27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35C55B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3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E108BA" w14:textId="77777777" w:rsidR="00945285" w:rsidRPr="00945285" w:rsidRDefault="00945285" w:rsidP="00945285">
            <w:pPr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8AB2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Освоена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6ABA0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Не освоена</w:t>
            </w:r>
          </w:p>
        </w:tc>
      </w:tr>
      <w:tr w:rsidR="00945285" w:rsidRPr="00945285" w14:paraId="5C810BE9" w14:textId="77777777" w:rsidTr="00945285">
        <w:trPr>
          <w:trHeight w:val="1288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E250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6.1. Разрабатывать техническое задание на сопровождение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EB26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определить существующую проблему или потребность, составить список требований к работе, определить будущий результат работы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E791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98F7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2E1C772A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2E16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6.2. Выполнять исправление ошибок в программном коде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D2A1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читать имеющийся код, понимать его структуру и принципы работы, способен использовать отладку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59F9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8EDE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56119EA" w14:textId="77777777" w:rsidTr="00945285">
        <w:trPr>
          <w:trHeight w:val="274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4467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ПК 6.3. Разрабатывать обучающую документацию для пользователей 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>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05CFC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 xml:space="preserve">Способен разрабатывать техническую и пользовательскую документации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BFEE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E7EB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6F4FEE4A" w14:textId="77777777" w:rsidTr="00945285">
        <w:trPr>
          <w:trHeight w:val="1407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BE62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6.4. Оценивать качество и надежность функционирования информационной системы в соответствии с критериями технического задания.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905D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выявить основные факторы, влияющие на качество и надежность информационной системы, а также спрогнозировать поведение системы в зависимости от значений факторов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2C2C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64D4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2693283" w14:textId="77777777" w:rsidTr="00945285">
        <w:trPr>
          <w:trHeight w:val="1407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587F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6.5. Осуществлять техническое сопровождение, обновление и восстановление данных ИС в соответствии с техническим заданием.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EDF88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использовать в своей работе систему контроля версий, обладает навыком создания резервный копий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2507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5494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49DF5E32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39FE3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6.6. Проводить обучение и консультирование пользователей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9883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Обладает пониманием принципов работы информационной системы или ее части, способен грамотно излагать обучающий материал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B0A5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837B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161D480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D8CC4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ПК 6.7. Разрабатывать демонстрационную версию информационной системы.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E0490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применять стек современных средств разработки ПО для реализации прототипа информационной системы</w:t>
            </w:r>
          </w:p>
          <w:p w14:paraId="1481B51F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  <w:highlight w:val="red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319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0503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7A341D4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204D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20C435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41B1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11D0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57798D81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122E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4DD4C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A7D5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60B3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00F8B31E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67B1B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DB491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оценить существенные стороны информационной системы, ее практическую значимость и перспективность</w:t>
            </w:r>
            <w:bookmarkStart w:id="0" w:name="_GoBack2"/>
            <w:bookmarkEnd w:id="0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4FEF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5E68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1982ACE5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C279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8A832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szCs w:val="24"/>
              </w:rPr>
            </w:pPr>
            <w:r w:rsidRPr="00945285">
              <w:rPr>
                <w:rFonts w:eastAsia="Calibri" w:cs="Times New Roman"/>
                <w:szCs w:val="24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97CA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EE6A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25232510" w14:textId="77777777" w:rsidTr="00945285">
        <w:trPr>
          <w:trHeight w:val="1170"/>
        </w:trPr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F9C9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lastRenderedPageBreak/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69A9E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разрабатывать техническую и пользовательскую документации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66E1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9E1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08949327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1AA9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9F2D0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509D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7C67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51C60BDC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DF830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72C0B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оценить эффективность и ресурсозатратность информационной системы в разных режимах работы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17D5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20FD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24BC683D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1DA9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B2991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9CA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4B1F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50CFAE2B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7AA4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9. Использовать информационные технологии в профессиональной деятельности.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C2F86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использовать в своей работе современные программные инструменты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7F75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82E93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3B9D5225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98FB2" w14:textId="77777777" w:rsidR="00945285" w:rsidRPr="00945285" w:rsidRDefault="00945285" w:rsidP="00945285">
            <w:pPr>
              <w:widowControl w:val="0"/>
              <w:tabs>
                <w:tab w:val="right" w:pos="93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A84F7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BE7C1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6796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945285" w:rsidRPr="00945285" w14:paraId="2C645D9F" w14:textId="77777777" w:rsidTr="00945285"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51F7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ОК 11. Планировать предпринимательскую деятельность в профессиональной деятельности.</w:t>
            </w:r>
          </w:p>
        </w:tc>
        <w:tc>
          <w:tcPr>
            <w:tcW w:w="3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52A1E" w14:textId="77777777" w:rsidR="00945285" w:rsidRPr="00945285" w:rsidRDefault="00945285" w:rsidP="0094528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Способен выбирать решения, принимая во внимание имеющиеся ресурсные ограничения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D8D79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ascii="Calibri" w:eastAsia="Times New Roman" w:hAnsi="Calibri" w:cs="Times New Roman"/>
                <w:color w:val="000000"/>
                <w:szCs w:val="24"/>
                <w:lang w:val="en-US"/>
              </w:rPr>
              <w:t>V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94D3A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</w:tbl>
    <w:p w14:paraId="21687567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3F6CC5B0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4AE8BF89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5E08D95D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1487A286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b/>
          <w:color w:val="000000"/>
          <w:szCs w:val="24"/>
        </w:rPr>
        <w:lastRenderedPageBreak/>
        <w:t>Краткая характеристика работы обучающегося</w:t>
      </w:r>
    </w:p>
    <w:p w14:paraId="3272AB13" w14:textId="77777777" w:rsidR="00945285" w:rsidRPr="00945285" w:rsidRDefault="00945285" w:rsidP="00945285">
      <w:pPr>
        <w:suppressAutoHyphens/>
        <w:spacing w:before="0" w:line="276" w:lineRule="auto"/>
        <w:ind w:firstLine="0"/>
        <w:contextualSpacing w:val="0"/>
        <w:rPr>
          <w:rFonts w:eastAsia="Times New Roman" w:cs="Times New Roman"/>
          <w:color w:val="000000"/>
          <w:szCs w:val="24"/>
        </w:rPr>
      </w:pPr>
      <w:r w:rsidRPr="00945285">
        <w:rPr>
          <w:rFonts w:eastAsia="Times New Roman" w:cs="Times New Roman"/>
          <w:color w:val="000000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419BACF" w14:textId="77777777" w:rsidR="00945285" w:rsidRPr="00945285" w:rsidRDefault="00945285" w:rsidP="00945285">
      <w:pPr>
        <w:suppressAutoHyphens/>
        <w:spacing w:before="0" w:line="276" w:lineRule="auto"/>
        <w:ind w:firstLine="0"/>
        <w:contextualSpacing w:val="0"/>
        <w:rPr>
          <w:rFonts w:eastAsia="Times New Roman" w:cs="Times New Roman"/>
          <w:color w:val="000000"/>
          <w:szCs w:val="24"/>
        </w:rPr>
      </w:pPr>
    </w:p>
    <w:tbl>
      <w:tblPr>
        <w:tblW w:w="0" w:type="dxa"/>
        <w:tblInd w:w="-141" w:type="dxa"/>
        <w:tblLayout w:type="fixed"/>
        <w:tblLook w:val="04A0" w:firstRow="1" w:lastRow="0" w:firstColumn="1" w:lastColumn="0" w:noHBand="0" w:noVBand="1"/>
      </w:tblPr>
      <w:tblGrid>
        <w:gridCol w:w="4678"/>
        <w:gridCol w:w="422"/>
        <w:gridCol w:w="4822"/>
      </w:tblGrid>
      <w:tr w:rsidR="00945285" w:rsidRPr="00945285" w14:paraId="1684FD86" w14:textId="77777777" w:rsidTr="00945285">
        <w:trPr>
          <w:trHeight w:val="728"/>
        </w:trPr>
        <w:tc>
          <w:tcPr>
            <w:tcW w:w="4678" w:type="dxa"/>
          </w:tcPr>
          <w:p w14:paraId="1A209F46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22" w:type="dxa"/>
          </w:tcPr>
          <w:p w14:paraId="708AEE8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822" w:type="dxa"/>
            <w:vAlign w:val="center"/>
            <w:hideMark/>
          </w:tcPr>
          <w:p w14:paraId="1CECE644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Руководитель практики от профильной организации ___________________/________________/</w:t>
            </w:r>
          </w:p>
          <w:p w14:paraId="474A8E0D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  <w:vertAlign w:val="superscript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  <w:vertAlign w:val="superscript"/>
              </w:rPr>
              <w:t xml:space="preserve">           Подпись                                              ФИО</w:t>
            </w:r>
          </w:p>
          <w:p w14:paraId="12387047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_____________________________________</w:t>
            </w:r>
          </w:p>
          <w:p w14:paraId="1A380852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1852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  <w:vertAlign w:val="superscript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  <w:vertAlign w:val="superscript"/>
              </w:rPr>
              <w:t>(должность)</w:t>
            </w:r>
          </w:p>
          <w:p w14:paraId="72A3F1ED" w14:textId="7AA58A4B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left="30" w:right="30"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Дата «</w:t>
            </w:r>
            <w:r w:rsidR="005B15F1">
              <w:rPr>
                <w:rFonts w:eastAsia="Times New Roman" w:cs="Times New Roman"/>
                <w:color w:val="000000"/>
                <w:szCs w:val="24"/>
                <w:u w:val="single"/>
              </w:rPr>
              <w:t>_23</w:t>
            </w: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>_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» </w:t>
            </w: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 xml:space="preserve">__июня_____ 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t>20</w:t>
            </w:r>
            <w:r w:rsidRPr="00945285">
              <w:rPr>
                <w:rFonts w:eastAsia="Times New Roman" w:cs="Times New Roman"/>
                <w:color w:val="000000"/>
                <w:szCs w:val="24"/>
                <w:u w:val="single"/>
              </w:rPr>
              <w:t>24__</w:t>
            </w:r>
            <w:r w:rsidRPr="00945285">
              <w:rPr>
                <w:rFonts w:eastAsia="Times New Roman" w:cs="Times New Roman"/>
                <w:color w:val="000000"/>
                <w:szCs w:val="24"/>
              </w:rPr>
              <w:t xml:space="preserve"> год</w:t>
            </w:r>
          </w:p>
        </w:tc>
      </w:tr>
    </w:tbl>
    <w:p w14:paraId="06FEAADE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3E98605E" w14:textId="77777777" w:rsidR="00356C61" w:rsidRDefault="00945285" w:rsidP="00945285">
      <w:pPr>
        <w:suppressAutoHyphens/>
        <w:spacing w:before="0"/>
        <w:ind w:firstLine="0"/>
        <w:contextualSpacing w:val="0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 w:rsidRPr="00945285">
        <w:rPr>
          <w:rFonts w:eastAsia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1828963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B59BF9" w14:textId="38ADB675" w:rsidR="001F4EEB" w:rsidRDefault="001F4EEB">
          <w:pPr>
            <w:pStyle w:val="afb"/>
          </w:pPr>
        </w:p>
        <w:p w14:paraId="32945F93" w14:textId="1F0CD73E" w:rsidR="00AD75B7" w:rsidRPr="00AD75B7" w:rsidRDefault="001F4EEB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r w:rsidRPr="001F4EEB">
            <w:rPr>
              <w:sz w:val="28"/>
            </w:rPr>
            <w:fldChar w:fldCharType="begin"/>
          </w:r>
          <w:r w:rsidRPr="001F4EEB">
            <w:rPr>
              <w:sz w:val="28"/>
            </w:rPr>
            <w:instrText xml:space="preserve"> TOC \o "1-3" \h \z \u </w:instrText>
          </w:r>
          <w:r w:rsidRPr="001F4EEB">
            <w:rPr>
              <w:sz w:val="28"/>
            </w:rPr>
            <w:fldChar w:fldCharType="separate"/>
          </w:r>
          <w:hyperlink w:anchor="_Toc169810913" w:history="1">
            <w:r w:rsidR="00AD75B7" w:rsidRPr="00AD75B7">
              <w:rPr>
                <w:rStyle w:val="a6"/>
                <w:sz w:val="28"/>
                <w:szCs w:val="28"/>
              </w:rPr>
              <w:t>ВВЕДЕНИЕ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_Toc169810913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12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236BD0" w14:textId="7B263FD0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14" w:history="1">
            <w:r w:rsidR="00AD75B7" w:rsidRPr="00AD75B7">
              <w:rPr>
                <w:rStyle w:val="a6"/>
                <w:sz w:val="28"/>
                <w:szCs w:val="28"/>
              </w:rPr>
              <w:t>1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СВЕДЕНИЯ О РАБОТЕ, ВЫПОЛНЕННОЙ В ПЕРИОД ПРОХОЖДЕНИЯ ПРОИЗВОДСТВЕННОЙ ПРАКТИКИ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_Toc169810914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13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EBC322" w14:textId="78D4537E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15" w:history="1">
            <w:r w:rsidR="00AD75B7" w:rsidRPr="00AD75B7">
              <w:rPr>
                <w:rStyle w:val="a6"/>
                <w:sz w:val="28"/>
                <w:szCs w:val="28"/>
              </w:rPr>
              <w:t>2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ХАРАКТЕРИСТИКА ОРГАНИЗАЦИИ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_Toc169810915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14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DA9CE83" w14:textId="3EE9C7FA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16" w:history="1">
            <w:r w:rsidR="00AD75B7" w:rsidRPr="00AD75B7">
              <w:rPr>
                <w:rStyle w:val="a6"/>
                <w:sz w:val="28"/>
                <w:szCs w:val="28"/>
              </w:rPr>
              <w:t>3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АНАЛИЗ ПРЕДМЕТНОЙ ОБЛАСТИ И ПОСТАНОВКА ЗАДАЧИ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_Toc169810916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15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66450C1" w14:textId="6BA889D9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17" w:history="1">
            <w:r w:rsidR="00AD75B7" w:rsidRPr="00AD75B7">
              <w:rPr>
                <w:rStyle w:val="a6"/>
                <w:sz w:val="28"/>
                <w:szCs w:val="28"/>
              </w:rPr>
              <w:t>4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ИСПОЛЬЗУЕМЫЙ ИНСТРУМЕНТАРИЙ И РАБОЧЕЕ ОКРУЖЕНИЕ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_Toc169810917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18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7ADBCC" w14:textId="64F10DEB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18" w:history="1">
            <w:r w:rsidR="00AD75B7" w:rsidRPr="00AD75B7">
              <w:rPr>
                <w:rStyle w:val="a6"/>
                <w:sz w:val="28"/>
                <w:szCs w:val="28"/>
              </w:rPr>
              <w:t>5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МОДИФИКАЦИЯ/ВВОД В ЭКСПЛУАТАЦИЮ/НАСТРОЙКА ИНФОРМАЦИОННОЙ СИСТЕМЫ ИЛИ ЕЕ КОМПОНЕНТА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_Toc169810918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20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14EF93A" w14:textId="0B1DD213" w:rsidR="00AD75B7" w:rsidRPr="00AD75B7" w:rsidRDefault="00172E7C">
          <w:pPr>
            <w:pStyle w:val="2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19" w:history="1">
            <w:r w:rsidR="00AD75B7" w:rsidRPr="00AD75B7">
              <w:rPr>
                <w:rStyle w:val="a6"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ОПИСАНИЕ (ПРОЕКТИРОВАНИЕ) ПРОГРАММНОГО МОДУЛЯ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_Toc169810919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20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BBF0ED" w14:textId="2B397632" w:rsidR="00AD75B7" w:rsidRPr="00AD75B7" w:rsidRDefault="00172E7C">
          <w:pPr>
            <w:pStyle w:val="2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20" w:history="1">
            <w:r w:rsidR="00AD75B7" w:rsidRPr="00AD75B7">
              <w:rPr>
                <w:rStyle w:val="a6"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РАЗРАБОТКА ПРОГРАММНОГО МОДУЛЯ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_Toc169810920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26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16792E" w14:textId="5B32C7C0" w:rsidR="00AD75B7" w:rsidRPr="00AD75B7" w:rsidRDefault="00172E7C">
          <w:pPr>
            <w:pStyle w:val="2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21" w:history="1">
            <w:r w:rsidR="00AD75B7" w:rsidRPr="00AD75B7">
              <w:rPr>
                <w:rStyle w:val="a6"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AD75B7" w:rsidRPr="00AD75B7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AD75B7" w:rsidRPr="00AD75B7">
              <w:rPr>
                <w:rStyle w:val="a6"/>
                <w:sz w:val="28"/>
                <w:szCs w:val="28"/>
              </w:rPr>
              <w:t>ТЕСТИРОВАНИЕ И ОТЛАДКА ПРОГРАММНОГО МОДУЛЯ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_Toc169810921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27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F33C5AF" w14:textId="3BB325D7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22" w:history="1">
            <w:r w:rsidR="00AD75B7" w:rsidRPr="00AD75B7">
              <w:rPr>
                <w:rStyle w:val="a6"/>
                <w:sz w:val="28"/>
                <w:szCs w:val="28"/>
              </w:rPr>
              <w:t>ЗАКЛЮЧЕНИЕ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_Toc169810922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29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339AAC" w14:textId="6942E1BF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23" w:history="1">
            <w:r w:rsidR="00AD75B7" w:rsidRPr="00AD75B7">
              <w:rPr>
                <w:rStyle w:val="a6"/>
                <w:sz w:val="28"/>
                <w:szCs w:val="28"/>
              </w:rPr>
              <w:t>СПИСОК ИСПОЛЬЗОВАННЫХ ИСТОЧНИКОВ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_Toc169810923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30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6C198FF" w14:textId="08936007" w:rsidR="00AD75B7" w:rsidRPr="00AD75B7" w:rsidRDefault="00172E7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169810924" w:history="1">
            <w:r w:rsidR="00AD75B7" w:rsidRPr="00AD75B7">
              <w:rPr>
                <w:rStyle w:val="a6"/>
                <w:sz w:val="28"/>
                <w:szCs w:val="28"/>
              </w:rPr>
              <w:t>ПРИЛОЖЕНИЕ А</w:t>
            </w:r>
            <w:r w:rsidR="00AD75B7" w:rsidRPr="00AD75B7">
              <w:rPr>
                <w:webHidden/>
                <w:sz w:val="28"/>
                <w:szCs w:val="28"/>
              </w:rPr>
              <w:tab/>
            </w:r>
            <w:r w:rsidR="00AD75B7" w:rsidRPr="00AD75B7">
              <w:rPr>
                <w:webHidden/>
                <w:sz w:val="28"/>
                <w:szCs w:val="28"/>
              </w:rPr>
              <w:fldChar w:fldCharType="begin"/>
            </w:r>
            <w:r w:rsidR="00AD75B7" w:rsidRPr="00AD75B7">
              <w:rPr>
                <w:webHidden/>
                <w:sz w:val="28"/>
                <w:szCs w:val="28"/>
              </w:rPr>
              <w:instrText xml:space="preserve"> PAGEREF _Toc169810924 \h </w:instrText>
            </w:r>
            <w:r w:rsidR="00AD75B7" w:rsidRPr="00AD75B7">
              <w:rPr>
                <w:webHidden/>
                <w:sz w:val="28"/>
                <w:szCs w:val="28"/>
              </w:rPr>
            </w:r>
            <w:r w:rsidR="00AD75B7" w:rsidRPr="00AD75B7">
              <w:rPr>
                <w:webHidden/>
                <w:sz w:val="28"/>
                <w:szCs w:val="28"/>
              </w:rPr>
              <w:fldChar w:fldCharType="separate"/>
            </w:r>
            <w:r w:rsidR="00F94BA2">
              <w:rPr>
                <w:webHidden/>
                <w:sz w:val="28"/>
                <w:szCs w:val="28"/>
              </w:rPr>
              <w:t>31</w:t>
            </w:r>
            <w:r w:rsidR="00AD75B7" w:rsidRPr="00AD75B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2D989E" w14:textId="59C9ECF5" w:rsidR="001F4EEB" w:rsidRDefault="001F4EEB" w:rsidP="00F94BA2">
          <w:pPr>
            <w:ind w:firstLine="0"/>
          </w:pPr>
          <w:r w:rsidRPr="001F4EEB">
            <w:rPr>
              <w:bCs/>
              <w:sz w:val="28"/>
            </w:rPr>
            <w:fldChar w:fldCharType="end"/>
          </w:r>
        </w:p>
      </w:sdtContent>
    </w:sdt>
    <w:p w14:paraId="72EDA810" w14:textId="76B5B96E" w:rsidR="00945285" w:rsidRPr="00945285" w:rsidRDefault="00945285" w:rsidP="001F4EEB">
      <w:pPr>
        <w:suppressAutoHyphens/>
        <w:spacing w:before="0"/>
        <w:ind w:firstLine="0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22556E77" w14:textId="77777777" w:rsidR="00945285" w:rsidRPr="001F4EEB" w:rsidRDefault="00945285" w:rsidP="001F4EEB">
      <w:pPr>
        <w:pStyle w:val="1"/>
        <w:numPr>
          <w:ilvl w:val="0"/>
          <w:numId w:val="0"/>
        </w:numPr>
        <w:jc w:val="center"/>
        <w:rPr>
          <w:sz w:val="28"/>
          <w:szCs w:val="28"/>
        </w:rPr>
      </w:pPr>
      <w:bookmarkStart w:id="1" w:name="_gjdgxs"/>
      <w:bookmarkStart w:id="2" w:name="_Toc169810913"/>
      <w:bookmarkEnd w:id="1"/>
      <w:r w:rsidRPr="001F4EEB">
        <w:rPr>
          <w:sz w:val="28"/>
          <w:szCs w:val="28"/>
        </w:rPr>
        <w:lastRenderedPageBreak/>
        <w:t>ВВЕДЕНИЕ</w:t>
      </w:r>
      <w:bookmarkEnd w:id="2"/>
    </w:p>
    <w:p w14:paraId="427BA06D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7332522E" w14:textId="04CEE9A3" w:rsidR="00EE3977" w:rsidRPr="00945285" w:rsidRDefault="00EE3977" w:rsidP="001F4EEB">
      <w:pPr>
        <w:tabs>
          <w:tab w:val="left" w:pos="1134"/>
        </w:tabs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  <w:highlight w:val="yellow"/>
        </w:rPr>
      </w:pPr>
      <w:r>
        <w:rPr>
          <w:rFonts w:eastAsia="Times New Roman" w:cs="Times New Roman"/>
          <w:color w:val="000000"/>
          <w:sz w:val="28"/>
          <w:szCs w:val="28"/>
        </w:rPr>
        <w:t>Производственная практика ПП.06</w:t>
      </w:r>
      <w:r w:rsidRPr="00EE3977">
        <w:rPr>
          <w:rFonts w:eastAsia="Times New Roman" w:cs="Times New Roman"/>
          <w:color w:val="000000"/>
          <w:sz w:val="28"/>
          <w:szCs w:val="28"/>
        </w:rPr>
        <w:t xml:space="preserve"> проходила на предприятии ООО «Компалг</w:t>
      </w:r>
      <w:r w:rsidR="005B15F1">
        <w:rPr>
          <w:rFonts w:eastAsia="Times New Roman" w:cs="Times New Roman"/>
          <w:color w:val="000000"/>
          <w:sz w:val="28"/>
          <w:szCs w:val="28"/>
        </w:rPr>
        <w:t>» в период с 03.06.2024 г. по 23</w:t>
      </w:r>
      <w:r w:rsidRPr="00EE3977">
        <w:rPr>
          <w:rFonts w:eastAsia="Times New Roman" w:cs="Times New Roman"/>
          <w:color w:val="000000"/>
          <w:sz w:val="28"/>
          <w:szCs w:val="28"/>
        </w:rPr>
        <w:t>.06.2024 г.</w:t>
      </w:r>
    </w:p>
    <w:p w14:paraId="1F27CCCA" w14:textId="77777777" w:rsidR="00945285" w:rsidRPr="00945285" w:rsidRDefault="00945285" w:rsidP="001F4EEB">
      <w:pPr>
        <w:tabs>
          <w:tab w:val="left" w:pos="1134"/>
        </w:tabs>
        <w:suppressAutoHyphens/>
        <w:spacing w:before="0"/>
        <w:ind w:firstLine="709"/>
        <w:contextualSpacing w:val="0"/>
        <w:rPr>
          <w:rFonts w:eastAsia="Calibri" w:cs="Times New Roman"/>
          <w:sz w:val="28"/>
          <w:szCs w:val="28"/>
        </w:rPr>
      </w:pPr>
      <w:r w:rsidRPr="00945285">
        <w:rPr>
          <w:rFonts w:eastAsia="Calibri" w:cs="Times New Roman"/>
          <w:sz w:val="28"/>
          <w:szCs w:val="28"/>
        </w:rPr>
        <w:t>Цель практики: сформировать у обучающихся представление о процессе модификации/ввода в эксплуатацию/настройке информационных систем.</w:t>
      </w:r>
    </w:p>
    <w:p w14:paraId="54E81861" w14:textId="77777777" w:rsidR="00945285" w:rsidRPr="00945285" w:rsidRDefault="00945285" w:rsidP="001F4EEB">
      <w:pPr>
        <w:tabs>
          <w:tab w:val="left" w:pos="1134"/>
        </w:tabs>
        <w:suppressAutoHyphens/>
        <w:spacing w:before="0"/>
        <w:ind w:firstLine="709"/>
        <w:contextualSpacing w:val="0"/>
        <w:rPr>
          <w:rFonts w:eastAsia="Calibri" w:cs="Times New Roman"/>
          <w:sz w:val="28"/>
          <w:szCs w:val="28"/>
        </w:rPr>
      </w:pPr>
      <w:r w:rsidRPr="00945285">
        <w:rPr>
          <w:rFonts w:eastAsia="Calibri" w:cs="Times New Roman"/>
          <w:sz w:val="28"/>
          <w:szCs w:val="28"/>
        </w:rPr>
        <w:t>Задачи практики:</w:t>
      </w:r>
    </w:p>
    <w:p w14:paraId="66FC2783" w14:textId="77777777" w:rsidR="00945285" w:rsidRPr="001F4EEB" w:rsidRDefault="00945285" w:rsidP="001F4EEB">
      <w:pPr>
        <w:pStyle w:val="vguList2"/>
        <w:ind w:firstLine="709"/>
        <w:rPr>
          <w:rFonts w:ascii="Calibri" w:eastAsia="Calibri" w:hAnsi="Calibri" w:cs="Calibri"/>
          <w:sz w:val="28"/>
          <w:szCs w:val="28"/>
        </w:rPr>
      </w:pPr>
      <w:r w:rsidRPr="001F4EEB">
        <w:rPr>
          <w:sz w:val="28"/>
          <w:szCs w:val="28"/>
        </w:rPr>
        <w:t>закрепить полученные навыки и умения в области информационных систем;</w:t>
      </w:r>
    </w:p>
    <w:p w14:paraId="7284CA77" w14:textId="77777777" w:rsidR="00945285" w:rsidRPr="001F4EEB" w:rsidRDefault="00945285" w:rsidP="001F4EEB">
      <w:pPr>
        <w:pStyle w:val="vguList2"/>
        <w:ind w:firstLine="709"/>
        <w:rPr>
          <w:sz w:val="28"/>
          <w:szCs w:val="28"/>
        </w:rPr>
      </w:pPr>
      <w:r w:rsidRPr="001F4EEB">
        <w:rPr>
          <w:sz w:val="28"/>
          <w:szCs w:val="28"/>
        </w:rPr>
        <w:t>закрепить навыки в области создания и модификации программных модулей;</w:t>
      </w:r>
    </w:p>
    <w:p w14:paraId="6B583D6D" w14:textId="77777777" w:rsidR="00945285" w:rsidRPr="001F4EEB" w:rsidRDefault="00945285" w:rsidP="001F4EEB">
      <w:pPr>
        <w:pStyle w:val="vguList2"/>
        <w:ind w:firstLine="709"/>
        <w:rPr>
          <w:sz w:val="28"/>
          <w:szCs w:val="28"/>
        </w:rPr>
      </w:pPr>
      <w:r w:rsidRPr="001F4EEB">
        <w:rPr>
          <w:sz w:val="28"/>
          <w:szCs w:val="28"/>
        </w:rPr>
        <w:t>сформировать навыки по вводу в эксплуатацию информационных систем;</w:t>
      </w:r>
    </w:p>
    <w:p w14:paraId="333964BA" w14:textId="77777777" w:rsidR="00945285" w:rsidRPr="001F4EEB" w:rsidRDefault="00945285" w:rsidP="001F4EEB">
      <w:pPr>
        <w:pStyle w:val="vguList2"/>
        <w:ind w:firstLine="709"/>
        <w:rPr>
          <w:sz w:val="28"/>
          <w:szCs w:val="28"/>
        </w:rPr>
      </w:pPr>
      <w:r w:rsidRPr="001F4EEB">
        <w:rPr>
          <w:sz w:val="28"/>
          <w:szCs w:val="28"/>
        </w:rPr>
        <w:t>закрепить навыки по настройке информационных систем.</w:t>
      </w:r>
    </w:p>
    <w:p w14:paraId="3BD9FD3A" w14:textId="77777777" w:rsidR="00945285" w:rsidRPr="001F4EEB" w:rsidRDefault="00945285" w:rsidP="001F4EEB">
      <w:pPr>
        <w:pStyle w:val="vguList2"/>
        <w:ind w:firstLine="709"/>
        <w:rPr>
          <w:sz w:val="28"/>
          <w:szCs w:val="28"/>
        </w:rPr>
      </w:pPr>
      <w:r w:rsidRPr="001F4EEB">
        <w:rPr>
          <w:rFonts w:ascii="Calibri" w:eastAsia="Calibri" w:hAnsi="Calibri" w:cs="Calibri"/>
          <w:sz w:val="28"/>
          <w:szCs w:val="28"/>
        </w:rPr>
        <w:br w:type="page"/>
      </w:r>
    </w:p>
    <w:p w14:paraId="34D462C0" w14:textId="77777777" w:rsidR="00945285" w:rsidRPr="001F4EEB" w:rsidRDefault="00945285" w:rsidP="001F4EEB">
      <w:pPr>
        <w:pStyle w:val="1"/>
        <w:jc w:val="center"/>
        <w:rPr>
          <w:sz w:val="28"/>
        </w:rPr>
      </w:pPr>
      <w:bookmarkStart w:id="3" w:name="_30j0zll"/>
      <w:bookmarkStart w:id="4" w:name="_Toc169810914"/>
      <w:bookmarkEnd w:id="3"/>
      <w:r w:rsidRPr="001F4EEB">
        <w:rPr>
          <w:sz w:val="28"/>
        </w:rPr>
        <w:lastRenderedPageBreak/>
        <w:t>СВЕДЕНИЯ О РАБОТЕ, ВЫПОЛНЕННОЙ В ПЕРИОД ПРОХОЖДЕНИЯ ПРОИЗВОДСТВЕННОЙ ПРАКТИКИ</w:t>
      </w:r>
      <w:bookmarkEnd w:id="4"/>
    </w:p>
    <w:p w14:paraId="52DD40EE" w14:textId="77777777" w:rsidR="00945285" w:rsidRPr="00945285" w:rsidRDefault="00945285" w:rsidP="00945285">
      <w:pPr>
        <w:suppressAutoHyphens/>
        <w:spacing w:before="0"/>
        <w:ind w:firstLine="0"/>
        <w:contextualSpacing w:val="0"/>
        <w:rPr>
          <w:rFonts w:eastAsia="Times New Roman" w:cs="Times New Roman"/>
          <w:color w:val="000000"/>
          <w:szCs w:val="24"/>
        </w:rPr>
      </w:pPr>
    </w:p>
    <w:p w14:paraId="1829076C" w14:textId="7BD620D1" w:rsidR="00945285" w:rsidRDefault="005B15F1" w:rsidP="00945285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В период с 03.06.2024 по 23</w:t>
      </w:r>
      <w:r w:rsidR="00EE3977" w:rsidRPr="00EE3977">
        <w:rPr>
          <w:rFonts w:eastAsia="Times New Roman" w:cs="Times New Roman"/>
          <w:color w:val="000000"/>
          <w:sz w:val="28"/>
          <w:szCs w:val="28"/>
        </w:rPr>
        <w:t>.06.2024 при прохождении производственной практики ПП.02 на предприятии ООО «Компалг» под руководством Кочкина Павла был выполнен следующий перечень работ, представленный в таблице 1.</w:t>
      </w:r>
    </w:p>
    <w:p w14:paraId="14E16422" w14:textId="77777777" w:rsidR="00EE3977" w:rsidRPr="00945285" w:rsidRDefault="00EE3977" w:rsidP="00945285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</w:p>
    <w:p w14:paraId="790E8622" w14:textId="77777777" w:rsidR="00945285" w:rsidRPr="00EE3977" w:rsidRDefault="00945285" w:rsidP="00945285">
      <w:pPr>
        <w:suppressAutoHyphens/>
        <w:spacing w:before="0"/>
        <w:ind w:firstLine="0"/>
        <w:contextualSpacing w:val="0"/>
        <w:rPr>
          <w:rFonts w:eastAsia="Times New Roman" w:cs="Times New Roman"/>
          <w:color w:val="000000"/>
          <w:szCs w:val="24"/>
        </w:rPr>
      </w:pPr>
      <w:r w:rsidRPr="00EE3977">
        <w:rPr>
          <w:rFonts w:eastAsia="Times New Roman" w:cs="Times New Roman"/>
          <w:color w:val="000000"/>
          <w:szCs w:val="24"/>
        </w:rPr>
        <w:t>Таблица 1 – Сведения о работе, выполненной в период практики</w:t>
      </w: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1628"/>
        <w:gridCol w:w="7940"/>
      </w:tblGrid>
      <w:tr w:rsidR="00945285" w:rsidRPr="00945285" w14:paraId="215BB242" w14:textId="77777777" w:rsidTr="00945285">
        <w:trPr>
          <w:trHeight w:val="567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3CC6A1" w14:textId="77777777" w:rsidR="00945285" w:rsidRPr="00945285" w:rsidRDefault="00945285" w:rsidP="00945285">
            <w:pPr>
              <w:widowControl w:val="0"/>
              <w:suppressAutoHyphens/>
              <w:spacing w:before="0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Дата</w:t>
            </w:r>
          </w:p>
        </w:tc>
        <w:tc>
          <w:tcPr>
            <w:tcW w:w="7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9CE720" w14:textId="77777777" w:rsidR="00945285" w:rsidRPr="00945285" w:rsidRDefault="00945285" w:rsidP="00945285">
            <w:pPr>
              <w:widowControl w:val="0"/>
              <w:suppressAutoHyphens/>
              <w:spacing w:before="0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Краткое содержание выполненных работ</w:t>
            </w:r>
          </w:p>
        </w:tc>
      </w:tr>
      <w:tr w:rsidR="00945285" w:rsidRPr="00945285" w14:paraId="71420D0D" w14:textId="77777777" w:rsidTr="00945285">
        <w:trPr>
          <w:trHeight w:val="305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25C93" w14:textId="77777777" w:rsidR="00945285" w:rsidRPr="00945285" w:rsidRDefault="00945285" w:rsidP="00945285">
            <w:pPr>
              <w:widowControl w:val="0"/>
              <w:suppressAutoHyphens/>
              <w:spacing w:before="0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03.06.24 – 04.06.24</w:t>
            </w:r>
          </w:p>
        </w:tc>
        <w:tc>
          <w:tcPr>
            <w:tcW w:w="7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66200" w14:textId="77777777" w:rsidR="00945285" w:rsidRPr="00945285" w:rsidRDefault="00945285" w:rsidP="00945285">
            <w:pPr>
              <w:widowControl w:val="0"/>
              <w:tabs>
                <w:tab w:val="left" w:pos="42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Знакомство с местом практики. Изучение инструкций и правил.</w:t>
            </w:r>
          </w:p>
          <w:p w14:paraId="7B5A515E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Анализ предметной области.</w:t>
            </w:r>
          </w:p>
          <w:p w14:paraId="52F08C45" w14:textId="77777777" w:rsidR="00945285" w:rsidRPr="00945285" w:rsidRDefault="00945285" w:rsidP="00945285">
            <w:pPr>
              <w:widowControl w:val="0"/>
              <w:suppressAutoHyphens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Определение требований проекта.</w:t>
            </w:r>
          </w:p>
        </w:tc>
      </w:tr>
      <w:tr w:rsidR="00945285" w:rsidRPr="00945285" w14:paraId="305D5C8A" w14:textId="77777777" w:rsidTr="00945285">
        <w:trPr>
          <w:trHeight w:val="177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BB1B3" w14:textId="77777777" w:rsidR="00945285" w:rsidRPr="00945285" w:rsidRDefault="00945285" w:rsidP="00945285">
            <w:pPr>
              <w:widowControl w:val="0"/>
              <w:suppressAutoHyphens/>
              <w:spacing w:before="0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05.06.24 – 18.06.24</w:t>
            </w:r>
          </w:p>
        </w:tc>
        <w:tc>
          <w:tcPr>
            <w:tcW w:w="7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CCAD1" w14:textId="77777777" w:rsidR="00945285" w:rsidRPr="00945285" w:rsidRDefault="00945285" w:rsidP="00945285">
            <w:pPr>
              <w:widowControl w:val="0"/>
              <w:tabs>
                <w:tab w:val="left" w:pos="42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Выполнение индивидуального задания на модификацию/введение в эксплуатацию/настройку информационной системы или ее компонента, полученное на месте прохождения практики.</w:t>
            </w:r>
          </w:p>
        </w:tc>
      </w:tr>
      <w:tr w:rsidR="00945285" w:rsidRPr="00945285" w14:paraId="70744B35" w14:textId="77777777" w:rsidTr="00945285">
        <w:trPr>
          <w:trHeight w:val="177"/>
          <w:tblHeader/>
        </w:trPr>
        <w:tc>
          <w:tcPr>
            <w:tcW w:w="1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3DED9" w14:textId="77777777" w:rsidR="00945285" w:rsidRPr="00945285" w:rsidRDefault="00945285" w:rsidP="00945285">
            <w:pPr>
              <w:widowControl w:val="0"/>
              <w:suppressAutoHyphens/>
              <w:spacing w:before="0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19.06.24 – 22.06.24</w:t>
            </w:r>
          </w:p>
        </w:tc>
        <w:tc>
          <w:tcPr>
            <w:tcW w:w="7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8CD99" w14:textId="77777777" w:rsidR="00945285" w:rsidRPr="00945285" w:rsidRDefault="00945285" w:rsidP="00945285">
            <w:pPr>
              <w:widowControl w:val="0"/>
              <w:tabs>
                <w:tab w:val="left" w:pos="426"/>
              </w:tabs>
              <w:suppressAutoHyphens/>
              <w:spacing w:before="0"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Cs w:val="24"/>
              </w:rPr>
            </w:pPr>
            <w:r w:rsidRPr="00945285">
              <w:rPr>
                <w:rFonts w:eastAsia="Times New Roman" w:cs="Times New Roman"/>
                <w:color w:val="000000"/>
                <w:szCs w:val="24"/>
              </w:rPr>
              <w:t>Подготовка отчетной документации.</w:t>
            </w:r>
          </w:p>
        </w:tc>
      </w:tr>
    </w:tbl>
    <w:p w14:paraId="38762E5C" w14:textId="77777777" w:rsidR="00945285" w:rsidRPr="00945285" w:rsidRDefault="00945285" w:rsidP="00945285">
      <w:pPr>
        <w:keepLines/>
        <w:suppressAutoHyphens/>
        <w:spacing w:before="0"/>
        <w:ind w:firstLine="0"/>
        <w:contextualSpacing w:val="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28DD4DE0" w14:textId="42A3DABC" w:rsidR="00945285" w:rsidRPr="00945285" w:rsidRDefault="00945285" w:rsidP="00945285">
      <w:pPr>
        <w:keepLines/>
        <w:suppressAutoHyphens/>
        <w:spacing w:before="0" w:line="240" w:lineRule="auto"/>
        <w:ind w:firstLine="0"/>
        <w:contextualSpacing w:val="0"/>
        <w:rPr>
          <w:rFonts w:eastAsia="Times New Roman" w:cs="Times New Roman"/>
          <w:color w:val="000000"/>
          <w:szCs w:val="24"/>
          <w:u w:val="single"/>
        </w:rPr>
      </w:pPr>
      <w:r w:rsidRPr="00945285">
        <w:rPr>
          <w:rFonts w:eastAsia="Times New Roman" w:cs="Times New Roman"/>
          <w:color w:val="000000"/>
          <w:szCs w:val="24"/>
        </w:rPr>
        <w:t xml:space="preserve">                                                                                                  </w:t>
      </w:r>
      <w:r w:rsidR="005B15F1">
        <w:rPr>
          <w:rFonts w:eastAsia="Times New Roman" w:cs="Times New Roman"/>
          <w:color w:val="000000"/>
          <w:szCs w:val="24"/>
          <w:u w:val="single"/>
        </w:rPr>
        <w:t>23</w:t>
      </w:r>
      <w:r w:rsidRPr="00945285">
        <w:rPr>
          <w:rFonts w:eastAsia="Times New Roman" w:cs="Times New Roman"/>
          <w:color w:val="000000"/>
          <w:szCs w:val="24"/>
          <w:u w:val="single"/>
        </w:rPr>
        <w:t xml:space="preserve">.06.2024 </w:t>
      </w:r>
      <w:r w:rsidRPr="00945285">
        <w:rPr>
          <w:rFonts w:eastAsia="Times New Roman" w:cs="Times New Roman"/>
          <w:color w:val="000000"/>
          <w:szCs w:val="24"/>
        </w:rPr>
        <w:t xml:space="preserve"> </w:t>
      </w:r>
      <w:r w:rsidRPr="00945285">
        <w:rPr>
          <w:rFonts w:eastAsia="Times New Roman" w:cs="Times New Roman"/>
          <w:color w:val="000000"/>
          <w:szCs w:val="24"/>
          <w:u w:val="single"/>
        </w:rPr>
        <w:t>_________________</w:t>
      </w:r>
    </w:p>
    <w:p w14:paraId="4D0144AB" w14:textId="77777777" w:rsidR="00945285" w:rsidRPr="00945285" w:rsidRDefault="00945285" w:rsidP="00945285">
      <w:pPr>
        <w:keepLines/>
        <w:suppressAutoHyphens/>
        <w:spacing w:before="0" w:line="240" w:lineRule="auto"/>
        <w:ind w:firstLine="1276"/>
        <w:contextualSpacing w:val="0"/>
        <w:rPr>
          <w:rFonts w:eastAsia="Times New Roman" w:cs="Times New Roman"/>
          <w:color w:val="000000"/>
          <w:sz w:val="20"/>
          <w:szCs w:val="20"/>
        </w:rPr>
      </w:pPr>
      <w:r w:rsidRPr="00945285">
        <w:rPr>
          <w:rFonts w:eastAsia="Times New Roman" w:cs="Times New Roman"/>
          <w:color w:val="000000"/>
          <w:szCs w:val="24"/>
        </w:rPr>
        <w:t xml:space="preserve">                                                                                  </w:t>
      </w:r>
      <w:r w:rsidRPr="00945285">
        <w:rPr>
          <w:rFonts w:eastAsia="Times New Roman" w:cs="Times New Roman"/>
          <w:color w:val="000000"/>
          <w:sz w:val="20"/>
          <w:szCs w:val="20"/>
        </w:rPr>
        <w:t>(дата)                   (подпись)</w:t>
      </w: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44B43A19" w14:textId="33C862AA" w:rsidR="00945285" w:rsidRDefault="00945285" w:rsidP="001F4EEB">
      <w:pPr>
        <w:pStyle w:val="1"/>
        <w:jc w:val="center"/>
        <w:rPr>
          <w:sz w:val="28"/>
        </w:rPr>
      </w:pPr>
      <w:bookmarkStart w:id="5" w:name="_1fob9te"/>
      <w:bookmarkStart w:id="6" w:name="_Toc169810915"/>
      <w:bookmarkEnd w:id="5"/>
      <w:r w:rsidRPr="001F4EEB">
        <w:rPr>
          <w:sz w:val="28"/>
        </w:rPr>
        <w:lastRenderedPageBreak/>
        <w:t>ХАРАКТЕРИСТИКА ОРГАНИЗАЦИИ</w:t>
      </w:r>
      <w:bookmarkEnd w:id="6"/>
    </w:p>
    <w:p w14:paraId="297DD206" w14:textId="77777777" w:rsidR="00F94BA2" w:rsidRPr="00F94BA2" w:rsidRDefault="00F94BA2" w:rsidP="00F94BA2"/>
    <w:p w14:paraId="1407D99E" w14:textId="3C6C8672" w:rsidR="001F4EEB" w:rsidRPr="009E43EB" w:rsidRDefault="001F4EEB" w:rsidP="00BD30F7">
      <w:pPr>
        <w:spacing w:before="0"/>
        <w:rPr>
          <w:sz w:val="28"/>
          <w:szCs w:val="28"/>
        </w:rPr>
      </w:pPr>
      <w:r>
        <w:rPr>
          <w:sz w:val="28"/>
          <w:szCs w:val="28"/>
        </w:rPr>
        <w:t>Компания «Компалг»</w:t>
      </w:r>
      <w:r w:rsidRPr="009E43EB">
        <w:rPr>
          <w:sz w:val="28"/>
          <w:szCs w:val="28"/>
        </w:rPr>
        <w:t xml:space="preserve"> занимается обработкой данных и предоставлением услуг по размещению информации, а также связанной с этой деятельностью. Основанная в 2017 году, компания активно работает в сфере информационных технологий, предлагая услуги по разработке программного обеспечения</w:t>
      </w:r>
      <w:r>
        <w:rPr>
          <w:sz w:val="28"/>
          <w:szCs w:val="28"/>
        </w:rPr>
        <w:t xml:space="preserve"> и IT-консалтингу. Кроме того, «Компалг»</w:t>
      </w:r>
      <w:r w:rsidRPr="009E43EB">
        <w:rPr>
          <w:sz w:val="28"/>
          <w:szCs w:val="28"/>
        </w:rPr>
        <w:t xml:space="preserve"> управляет несколькими интернет-магазинами, предлагающими широкий ассортимент товаров.</w:t>
      </w:r>
    </w:p>
    <w:p w14:paraId="0C343AAC" w14:textId="77777777" w:rsidR="001F4EEB" w:rsidRPr="009E43EB" w:rsidRDefault="001F4EEB" w:rsidP="00BD30F7">
      <w:pPr>
        <w:spacing w:before="0"/>
        <w:ind w:firstLine="709"/>
        <w:rPr>
          <w:sz w:val="28"/>
          <w:szCs w:val="28"/>
        </w:rPr>
      </w:pPr>
      <w:r w:rsidRPr="009E43EB">
        <w:rPr>
          <w:sz w:val="28"/>
          <w:szCs w:val="28"/>
        </w:rPr>
        <w:t>Основной род деятельности:</w:t>
      </w:r>
    </w:p>
    <w:p w14:paraId="4ABB9BC5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</w:t>
      </w:r>
    </w:p>
    <w:p w14:paraId="1A53B2C1" w14:textId="77777777" w:rsidR="001F4EEB" w:rsidRPr="009E43EB" w:rsidRDefault="001F4EEB" w:rsidP="00BD30F7">
      <w:pPr>
        <w:spacing w:before="0"/>
        <w:ind w:firstLine="709"/>
        <w:rPr>
          <w:sz w:val="28"/>
          <w:szCs w:val="28"/>
        </w:rPr>
      </w:pPr>
      <w:r w:rsidRPr="009E43EB">
        <w:rPr>
          <w:sz w:val="28"/>
          <w:szCs w:val="28"/>
        </w:rPr>
        <w:t>Дополнительный вид деятельности:</w:t>
      </w:r>
    </w:p>
    <w:p w14:paraId="17FD55F4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Разработка компьютерного программного обеспечения</w:t>
      </w:r>
      <w:r>
        <w:rPr>
          <w:sz w:val="28"/>
          <w:szCs w:val="28"/>
        </w:rPr>
        <w:t>;</w:t>
      </w:r>
    </w:p>
    <w:p w14:paraId="6CD74230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почтовой связи прочая и курьерская деятельность</w:t>
      </w:r>
      <w:r>
        <w:rPr>
          <w:sz w:val="28"/>
          <w:szCs w:val="28"/>
        </w:rPr>
        <w:t>;</w:t>
      </w:r>
    </w:p>
    <w:p w14:paraId="19130F65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консультативная и работы в области компьютерных технологий</w:t>
      </w:r>
      <w:r>
        <w:rPr>
          <w:sz w:val="28"/>
          <w:szCs w:val="28"/>
        </w:rPr>
        <w:t>;</w:t>
      </w:r>
    </w:p>
    <w:p w14:paraId="0B425529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 управлению компьютерным оборудованием</w:t>
      </w:r>
      <w:r>
        <w:rPr>
          <w:sz w:val="28"/>
          <w:szCs w:val="28"/>
        </w:rPr>
        <w:t>;</w:t>
      </w:r>
    </w:p>
    <w:p w14:paraId="0AC9B39B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Торговля розничная прочая вне магазинов, палаток, рынков</w:t>
      </w:r>
      <w:r>
        <w:rPr>
          <w:sz w:val="28"/>
          <w:szCs w:val="28"/>
        </w:rPr>
        <w:t>;</w:t>
      </w:r>
    </w:p>
    <w:p w14:paraId="76FBED23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Деятельность почтовой связи общего пользования</w:t>
      </w:r>
      <w:r>
        <w:rPr>
          <w:sz w:val="28"/>
          <w:szCs w:val="28"/>
        </w:rPr>
        <w:t>;</w:t>
      </w:r>
    </w:p>
    <w:p w14:paraId="39C561E2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Аренда и управление собственным или арендованным недвижимым имуществом</w:t>
      </w:r>
      <w:r>
        <w:rPr>
          <w:sz w:val="28"/>
          <w:szCs w:val="28"/>
        </w:rPr>
        <w:t>;</w:t>
      </w:r>
    </w:p>
    <w:p w14:paraId="6448F2D7" w14:textId="77777777" w:rsidR="001F4EEB" w:rsidRPr="009E43EB" w:rsidRDefault="001F4EEB" w:rsidP="00BD30F7">
      <w:pPr>
        <w:pStyle w:val="vguList2"/>
        <w:ind w:firstLine="851"/>
        <w:rPr>
          <w:sz w:val="28"/>
          <w:szCs w:val="28"/>
        </w:rPr>
      </w:pPr>
      <w:r w:rsidRPr="009E43EB">
        <w:rPr>
          <w:sz w:val="28"/>
          <w:szCs w:val="28"/>
        </w:rPr>
        <w:t>Торговля розничная по почте или по информационно-коммуникационной сети Интернет</w:t>
      </w:r>
      <w:r>
        <w:rPr>
          <w:sz w:val="28"/>
          <w:szCs w:val="28"/>
        </w:rPr>
        <w:t>;</w:t>
      </w:r>
    </w:p>
    <w:p w14:paraId="1D4086A2" w14:textId="279C5728" w:rsidR="001F4EEB" w:rsidRPr="00F94BA2" w:rsidRDefault="001F4EEB" w:rsidP="00F94BA2">
      <w:pPr>
        <w:spacing w:before="0"/>
        <w:rPr>
          <w:sz w:val="28"/>
          <w:szCs w:val="28"/>
        </w:rPr>
      </w:pPr>
      <w:r w:rsidRPr="009E43EB">
        <w:rPr>
          <w:sz w:val="28"/>
          <w:szCs w:val="28"/>
        </w:rPr>
        <w:t>Деятельность, связанная с использованием вычислительной техники и информационных технологий, прочая</w:t>
      </w:r>
      <w:r>
        <w:rPr>
          <w:sz w:val="28"/>
          <w:szCs w:val="28"/>
        </w:rPr>
        <w:t>.</w:t>
      </w:r>
    </w:p>
    <w:p w14:paraId="5125B316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FF0000"/>
          <w:szCs w:val="24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2E544350" w14:textId="169149C3" w:rsidR="00945285" w:rsidRDefault="00945285" w:rsidP="001F4EEB">
      <w:pPr>
        <w:pStyle w:val="1"/>
        <w:jc w:val="center"/>
        <w:rPr>
          <w:sz w:val="28"/>
        </w:rPr>
      </w:pPr>
      <w:bookmarkStart w:id="7" w:name="_Toc169810916"/>
      <w:r w:rsidRPr="001F4EEB">
        <w:rPr>
          <w:sz w:val="28"/>
        </w:rPr>
        <w:lastRenderedPageBreak/>
        <w:t>АНАЛИЗ ПРЕДМЕТНОЙ ОБЛАСТИ И ПОСТАНОВКА ЗАДАЧИ</w:t>
      </w:r>
      <w:bookmarkEnd w:id="7"/>
    </w:p>
    <w:p w14:paraId="5EC7689F" w14:textId="77777777" w:rsidR="00F94BA2" w:rsidRPr="00F94BA2" w:rsidRDefault="00F94BA2" w:rsidP="00F94BA2"/>
    <w:p w14:paraId="3D7F788E" w14:textId="57956E25" w:rsidR="00B86E5B" w:rsidRDefault="00B06F05" w:rsidP="00BD30F7">
      <w:pPr>
        <w:spacing w:before="0"/>
        <w:ind w:firstLine="709"/>
        <w:jc w:val="left"/>
        <w:rPr>
          <w:sz w:val="28"/>
          <w:szCs w:val="28"/>
        </w:rPr>
      </w:pPr>
      <w:r w:rsidRPr="00B06F05">
        <w:rPr>
          <w:sz w:val="28"/>
          <w:szCs w:val="28"/>
        </w:rPr>
        <w:t>Mutual Industries Inc – Лидер В Производстве С 1910 года. Уже более века Mutual Industries, Inc. остается ведущей компанией в разработке и производстве высококачественных строительных, защитных и геодезических материалов. Их продукция, включая маркировочные и баррикадные ленты, флаги, защитные ограждения и иловые заграждения, устанавливает отраслевые стандарты. Mutual также является ведущим производителем средств для борьбы с отложениями и эрозией, защитных жилетов и средств индивидуальной защиты. Продукция компании, соответствующая строгим стандартам качества, выдерживает любые неблагоприятные условия. Выбирая Mutual Industries, вы получаете широкий ассортимент надежных строительных материалов и средств безопасности по конкурентоспособным ценам.</w:t>
      </w:r>
    </w:p>
    <w:p w14:paraId="1AAF7702" w14:textId="77777777" w:rsidR="00B06F05" w:rsidRDefault="00B06F05" w:rsidP="00BD30F7">
      <w:pPr>
        <w:spacing w:before="0"/>
        <w:ind w:firstLine="709"/>
        <w:jc w:val="left"/>
        <w:rPr>
          <w:sz w:val="28"/>
          <w:szCs w:val="28"/>
        </w:rPr>
      </w:pPr>
    </w:p>
    <w:p w14:paraId="034D0C00" w14:textId="508DD462" w:rsidR="00B86E5B" w:rsidRDefault="00B86E5B" w:rsidP="00BD30F7">
      <w:pPr>
        <w:spacing w:before="0"/>
        <w:ind w:firstLine="0"/>
        <w:jc w:val="center"/>
        <w:rPr>
          <w:sz w:val="28"/>
          <w:szCs w:val="28"/>
        </w:rPr>
      </w:pPr>
      <w:r w:rsidRPr="00B86E5B">
        <w:rPr>
          <w:noProof/>
          <w:sz w:val="28"/>
          <w:szCs w:val="28"/>
        </w:rPr>
        <w:drawing>
          <wp:inline distT="0" distB="0" distL="0" distR="0" wp14:anchorId="25312F3B" wp14:editId="357318F8">
            <wp:extent cx="6480175" cy="3145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02C" w14:textId="2B742BD5" w:rsidR="00B86E5B" w:rsidRPr="00E3429B" w:rsidRDefault="00B86E5B" w:rsidP="00BD30F7">
      <w:pPr>
        <w:pStyle w:val="a9"/>
        <w:spacing w:after="0" w:line="360" w:lineRule="auto"/>
        <w:ind w:firstLine="709"/>
        <w:rPr>
          <w:sz w:val="28"/>
          <w:szCs w:val="28"/>
        </w:rPr>
      </w:pPr>
      <w:r w:rsidRPr="000E5691">
        <w:rPr>
          <w:rFonts w:cs="Times New Roman"/>
          <w:sz w:val="28"/>
          <w:szCs w:val="28"/>
        </w:rPr>
        <w:t>Рисунок</w:t>
      </w:r>
      <w:r w:rsidRPr="004E61FC">
        <w:rPr>
          <w:rFonts w:cs="Times New Roman"/>
          <w:sz w:val="28"/>
          <w:szCs w:val="28"/>
        </w:rPr>
        <w:t xml:space="preserve"> 1 – </w:t>
      </w:r>
      <w:r>
        <w:rPr>
          <w:rFonts w:cs="Times New Roman"/>
          <w:sz w:val="28"/>
          <w:szCs w:val="28"/>
        </w:rPr>
        <w:t>Интерфейс</w:t>
      </w:r>
      <w:r w:rsidRPr="004E61FC">
        <w:rPr>
          <w:rFonts w:cs="Times New Roman"/>
          <w:sz w:val="28"/>
          <w:szCs w:val="28"/>
        </w:rPr>
        <w:t xml:space="preserve"> </w:t>
      </w:r>
      <w:r w:rsidR="0071757B" w:rsidRPr="0071757B">
        <w:rPr>
          <w:sz w:val="28"/>
          <w:szCs w:val="28"/>
          <w:lang w:val="en-US"/>
        </w:rPr>
        <w:t>Mutual</w:t>
      </w:r>
      <w:r w:rsidR="0071757B" w:rsidRPr="004E61FC">
        <w:rPr>
          <w:sz w:val="28"/>
          <w:szCs w:val="28"/>
        </w:rPr>
        <w:t xml:space="preserve"> </w:t>
      </w:r>
      <w:r w:rsidR="0071757B" w:rsidRPr="0071757B">
        <w:rPr>
          <w:sz w:val="28"/>
          <w:szCs w:val="28"/>
          <w:lang w:val="en-US"/>
        </w:rPr>
        <w:t>Industries</w:t>
      </w:r>
      <w:r w:rsidR="0071757B" w:rsidRPr="004E61FC">
        <w:rPr>
          <w:sz w:val="28"/>
          <w:szCs w:val="28"/>
        </w:rPr>
        <w:t xml:space="preserve"> </w:t>
      </w:r>
      <w:r w:rsidR="0071757B" w:rsidRPr="0071757B">
        <w:rPr>
          <w:sz w:val="28"/>
          <w:szCs w:val="28"/>
          <w:lang w:val="en-US"/>
        </w:rPr>
        <w:t>Inc</w:t>
      </w:r>
    </w:p>
    <w:p w14:paraId="22C2645F" w14:textId="77777777" w:rsidR="00F94BA2" w:rsidRPr="00E3429B" w:rsidRDefault="00F94BA2" w:rsidP="00F94BA2"/>
    <w:p w14:paraId="6C198798" w14:textId="135D69EC" w:rsidR="00B86E5B" w:rsidRDefault="002B458A" w:rsidP="00BD30F7">
      <w:pPr>
        <w:spacing w:before="0"/>
        <w:ind w:firstLine="709"/>
        <w:rPr>
          <w:sz w:val="28"/>
          <w:szCs w:val="28"/>
        </w:rPr>
      </w:pPr>
      <w:r w:rsidRPr="005B15F1">
        <w:rPr>
          <w:sz w:val="28"/>
          <w:szCs w:val="28"/>
        </w:rPr>
        <w:t>Executive Apparel</w:t>
      </w:r>
      <w:r>
        <w:rPr>
          <w:sz w:val="28"/>
          <w:szCs w:val="28"/>
        </w:rPr>
        <w:t xml:space="preserve"> – </w:t>
      </w:r>
      <w:r w:rsidRPr="002B458A">
        <w:rPr>
          <w:sz w:val="28"/>
          <w:szCs w:val="28"/>
        </w:rPr>
        <w:t xml:space="preserve">ведущий оптовый поставщик одежды для карьеры и униформы. Мы поставляем одежду для школ от дошкольного образования до колледжа, сферы гостеприимства, корпоративного и малого бизнеса, а также промо-продукции и специализированной рекламы. У нас есть склад, полный готовых </w:t>
      </w:r>
      <w:r w:rsidRPr="002B458A">
        <w:rPr>
          <w:sz w:val="28"/>
          <w:szCs w:val="28"/>
        </w:rPr>
        <w:lastRenderedPageBreak/>
        <w:t>фасонов, из которых можно выбирать для срочных заказов, и сотни фасонов в наших дизайнерских архивах для индивидуальных программ.</w:t>
      </w:r>
    </w:p>
    <w:p w14:paraId="01B532EB" w14:textId="380E5239" w:rsidR="00BE3CB4" w:rsidRDefault="00BE3CB4" w:rsidP="00BD30F7">
      <w:pPr>
        <w:spacing w:before="0"/>
        <w:ind w:firstLine="0"/>
        <w:jc w:val="center"/>
        <w:rPr>
          <w:sz w:val="28"/>
          <w:szCs w:val="28"/>
        </w:rPr>
      </w:pPr>
      <w:r w:rsidRPr="00BE3CB4">
        <w:rPr>
          <w:noProof/>
          <w:sz w:val="28"/>
          <w:szCs w:val="28"/>
        </w:rPr>
        <w:drawing>
          <wp:inline distT="0" distB="0" distL="0" distR="0" wp14:anchorId="7619F841" wp14:editId="7EC90E78">
            <wp:extent cx="6480175" cy="31553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1DFD" w14:textId="789DA4EF" w:rsidR="00BE3CB4" w:rsidRDefault="00BE3CB4" w:rsidP="00BD30F7">
      <w:pPr>
        <w:pStyle w:val="a9"/>
        <w:spacing w:after="0" w:line="360" w:lineRule="auto"/>
        <w:ind w:firstLine="709"/>
        <w:rPr>
          <w:sz w:val="28"/>
          <w:szCs w:val="28"/>
          <w:lang w:val="en-US"/>
        </w:rPr>
      </w:pPr>
      <w:r w:rsidRPr="000E5691">
        <w:rPr>
          <w:rFonts w:cs="Times New Roman"/>
          <w:sz w:val="28"/>
          <w:szCs w:val="28"/>
        </w:rPr>
        <w:t>Рисунок</w:t>
      </w:r>
      <w:r w:rsidRPr="00BE3CB4">
        <w:rPr>
          <w:rFonts w:cs="Times New Roman"/>
          <w:sz w:val="28"/>
          <w:szCs w:val="28"/>
          <w:lang w:val="en-US"/>
        </w:rPr>
        <w:t xml:space="preserve"> 2 – </w:t>
      </w:r>
      <w:r>
        <w:rPr>
          <w:rFonts w:cs="Times New Roman"/>
          <w:sz w:val="28"/>
          <w:szCs w:val="28"/>
        </w:rPr>
        <w:t>Интерфейс</w:t>
      </w:r>
      <w:r w:rsidRPr="00BE3CB4">
        <w:rPr>
          <w:rFonts w:cs="Times New Roman"/>
          <w:sz w:val="28"/>
          <w:szCs w:val="28"/>
          <w:lang w:val="en-US"/>
        </w:rPr>
        <w:t xml:space="preserve"> </w:t>
      </w:r>
      <w:r w:rsidRPr="001E53B2">
        <w:rPr>
          <w:sz w:val="28"/>
          <w:szCs w:val="28"/>
          <w:lang w:val="en-US"/>
        </w:rPr>
        <w:t>Executive Apparel</w:t>
      </w:r>
    </w:p>
    <w:p w14:paraId="52CD4DF3" w14:textId="77777777" w:rsidR="005B5145" w:rsidRPr="005B5145" w:rsidRDefault="005B5145" w:rsidP="005B5145">
      <w:pPr>
        <w:rPr>
          <w:lang w:val="en-US"/>
        </w:rPr>
      </w:pPr>
    </w:p>
    <w:p w14:paraId="3775F929" w14:textId="35E6844A" w:rsidR="00BE3CB4" w:rsidRPr="00F452C0" w:rsidRDefault="00F452C0" w:rsidP="00F94BA2">
      <w:pPr>
        <w:spacing w:before="0"/>
        <w:ind w:firstLine="709"/>
        <w:rPr>
          <w:sz w:val="28"/>
          <w:szCs w:val="28"/>
          <w:lang w:val="en-US"/>
        </w:rPr>
      </w:pPr>
      <w:r w:rsidRPr="00F452C0">
        <w:rPr>
          <w:sz w:val="28"/>
          <w:szCs w:val="28"/>
        </w:rPr>
        <w:t>Цель</w:t>
      </w:r>
      <w:r w:rsidRPr="001E53B2">
        <w:rPr>
          <w:sz w:val="28"/>
          <w:szCs w:val="28"/>
          <w:lang w:val="en-US"/>
        </w:rPr>
        <w:t>:</w:t>
      </w:r>
    </w:p>
    <w:p w14:paraId="0FE50EE5" w14:textId="7A58982C" w:rsidR="00AB530F" w:rsidRPr="00AB530F" w:rsidRDefault="00945285" w:rsidP="00F94BA2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45285">
        <w:rPr>
          <w:rFonts w:eastAsia="Times New Roman" w:cs="Times New Roman"/>
          <w:color w:val="000000"/>
          <w:sz w:val="28"/>
          <w:szCs w:val="28"/>
        </w:rPr>
        <w:t>В соответствии с индивидуальным заданием на производственную практику необходимо:</w:t>
      </w:r>
      <w:r w:rsidR="00AB530F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AB530F" w:rsidRPr="00AB530F">
        <w:rPr>
          <w:rFonts w:eastAsia="Times New Roman" w:cs="Times New Roman"/>
          <w:color w:val="000000"/>
          <w:sz w:val="28"/>
          <w:szCs w:val="28"/>
        </w:rPr>
        <w:t>Разработать PHP-парсер</w:t>
      </w:r>
      <w:r w:rsidR="002B458A">
        <w:rPr>
          <w:rFonts w:eastAsia="Times New Roman" w:cs="Times New Roman"/>
          <w:color w:val="000000"/>
          <w:sz w:val="28"/>
          <w:szCs w:val="28"/>
        </w:rPr>
        <w:t>ы через Composer для веб-сайтов</w:t>
      </w:r>
      <w:r w:rsidR="00AB530F" w:rsidRPr="00AB530F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AB530F" w:rsidRPr="0071757B">
        <w:rPr>
          <w:sz w:val="28"/>
          <w:szCs w:val="28"/>
          <w:lang w:val="en-US"/>
        </w:rPr>
        <w:t>Mutual</w:t>
      </w:r>
      <w:r w:rsidR="00AB530F" w:rsidRPr="004E61FC">
        <w:rPr>
          <w:sz w:val="28"/>
          <w:szCs w:val="28"/>
        </w:rPr>
        <w:t xml:space="preserve"> </w:t>
      </w:r>
      <w:r w:rsidR="00AB530F" w:rsidRPr="0071757B">
        <w:rPr>
          <w:sz w:val="28"/>
          <w:szCs w:val="28"/>
          <w:lang w:val="en-US"/>
        </w:rPr>
        <w:t>Industries</w:t>
      </w:r>
      <w:r w:rsidR="00AB530F" w:rsidRPr="004E61FC">
        <w:rPr>
          <w:sz w:val="28"/>
          <w:szCs w:val="28"/>
        </w:rPr>
        <w:t xml:space="preserve"> </w:t>
      </w:r>
      <w:r w:rsidR="00AB530F" w:rsidRPr="0071757B">
        <w:rPr>
          <w:sz w:val="28"/>
          <w:szCs w:val="28"/>
          <w:lang w:val="en-US"/>
        </w:rPr>
        <w:t>Inc</w:t>
      </w:r>
      <w:r w:rsidR="00AB530F">
        <w:rPr>
          <w:sz w:val="28"/>
          <w:szCs w:val="28"/>
        </w:rPr>
        <w:t xml:space="preserve"> (</w:t>
      </w:r>
      <w:r w:rsidR="00AB530F">
        <w:rPr>
          <w:sz w:val="28"/>
          <w:szCs w:val="28"/>
          <w:lang w:val="en-US"/>
        </w:rPr>
        <w:t>MII</w:t>
      </w:r>
      <w:r w:rsidR="00AB530F" w:rsidRPr="00AB530F">
        <w:rPr>
          <w:rFonts w:eastAsia="Times New Roman" w:cs="Times New Roman"/>
          <w:color w:val="000000"/>
          <w:sz w:val="28"/>
          <w:szCs w:val="28"/>
        </w:rPr>
        <w:t>)</w:t>
      </w:r>
      <w:r w:rsidR="002B458A">
        <w:rPr>
          <w:rFonts w:eastAsia="Times New Roman" w:cs="Times New Roman"/>
          <w:color w:val="000000"/>
          <w:sz w:val="28"/>
          <w:szCs w:val="28"/>
        </w:rPr>
        <w:t xml:space="preserve"> и </w:t>
      </w:r>
      <w:r w:rsidR="002B458A" w:rsidRPr="005B15F1">
        <w:rPr>
          <w:sz w:val="28"/>
          <w:szCs w:val="28"/>
        </w:rPr>
        <w:t>Executive Apparel</w:t>
      </w:r>
      <w:r w:rsidR="002B458A">
        <w:rPr>
          <w:sz w:val="28"/>
          <w:szCs w:val="28"/>
        </w:rPr>
        <w:t xml:space="preserve"> (</w:t>
      </w:r>
      <w:r w:rsidR="002B458A">
        <w:rPr>
          <w:sz w:val="28"/>
          <w:szCs w:val="28"/>
          <w:lang w:val="en-US"/>
        </w:rPr>
        <w:t>EXA</w:t>
      </w:r>
      <w:r w:rsidR="002B458A">
        <w:rPr>
          <w:sz w:val="28"/>
          <w:szCs w:val="28"/>
        </w:rPr>
        <w:t>)</w:t>
      </w:r>
      <w:r w:rsidR="00AB530F" w:rsidRPr="00AB530F">
        <w:rPr>
          <w:rFonts w:eastAsia="Times New Roman" w:cs="Times New Roman"/>
          <w:color w:val="000000"/>
          <w:sz w:val="28"/>
          <w:szCs w:val="28"/>
        </w:rPr>
        <w:t xml:space="preserve"> с целью полу</w:t>
      </w:r>
      <w:r w:rsidR="002B458A">
        <w:rPr>
          <w:rFonts w:eastAsia="Times New Roman" w:cs="Times New Roman"/>
          <w:color w:val="000000"/>
          <w:sz w:val="28"/>
          <w:szCs w:val="28"/>
        </w:rPr>
        <w:t>чения списка товаров – фид-листов</w:t>
      </w:r>
      <w:r w:rsidR="00AB530F" w:rsidRPr="00AB530F">
        <w:rPr>
          <w:rFonts w:eastAsia="Times New Roman" w:cs="Times New Roman"/>
          <w:color w:val="000000"/>
          <w:sz w:val="28"/>
          <w:szCs w:val="28"/>
        </w:rPr>
        <w:t>. Парсер</w:t>
      </w:r>
      <w:r w:rsidR="002B458A">
        <w:rPr>
          <w:rFonts w:eastAsia="Times New Roman" w:cs="Times New Roman"/>
          <w:color w:val="000000"/>
          <w:sz w:val="28"/>
          <w:szCs w:val="28"/>
        </w:rPr>
        <w:t>ы</w:t>
      </w:r>
      <w:r w:rsidR="00AB530F" w:rsidRPr="00AB530F">
        <w:rPr>
          <w:rFonts w:eastAsia="Times New Roman" w:cs="Times New Roman"/>
          <w:color w:val="000000"/>
          <w:sz w:val="28"/>
          <w:szCs w:val="28"/>
        </w:rPr>
        <w:t xml:space="preserve"> должен собирать и систематизировать данные о то</w:t>
      </w:r>
      <w:r w:rsidR="002B458A">
        <w:rPr>
          <w:rFonts w:eastAsia="Times New Roman" w:cs="Times New Roman"/>
          <w:color w:val="000000"/>
          <w:sz w:val="28"/>
          <w:szCs w:val="28"/>
        </w:rPr>
        <w:t>варах, предлагае</w:t>
      </w:r>
      <w:r w:rsidR="005B5145">
        <w:rPr>
          <w:rFonts w:eastAsia="Times New Roman" w:cs="Times New Roman"/>
          <w:color w:val="000000"/>
          <w:sz w:val="28"/>
          <w:szCs w:val="28"/>
        </w:rPr>
        <w:t>мых на сайта</w:t>
      </w:r>
      <w:r w:rsidR="002B458A">
        <w:rPr>
          <w:rFonts w:eastAsia="Times New Roman" w:cs="Times New Roman"/>
          <w:color w:val="000000"/>
          <w:sz w:val="28"/>
          <w:szCs w:val="28"/>
        </w:rPr>
        <w:t>х</w:t>
      </w:r>
      <w:r w:rsidR="00AB530F" w:rsidRPr="00AB530F">
        <w:rPr>
          <w:rFonts w:eastAsia="Times New Roman" w:cs="Times New Roman"/>
          <w:color w:val="000000"/>
          <w:sz w:val="28"/>
          <w:szCs w:val="28"/>
        </w:rPr>
        <w:t>.</w:t>
      </w:r>
    </w:p>
    <w:p w14:paraId="675F7902" w14:textId="77777777" w:rsidR="00F452C0" w:rsidRPr="009E43EB" w:rsidRDefault="00F452C0" w:rsidP="00F94BA2">
      <w:pPr>
        <w:spacing w:before="0"/>
        <w:ind w:firstLine="709"/>
        <w:rPr>
          <w:sz w:val="28"/>
          <w:szCs w:val="28"/>
        </w:rPr>
      </w:pPr>
      <w:r w:rsidRPr="009E43EB">
        <w:rPr>
          <w:sz w:val="28"/>
          <w:szCs w:val="28"/>
        </w:rPr>
        <w:t>Проблематика:</w:t>
      </w:r>
    </w:p>
    <w:p w14:paraId="54B22E99" w14:textId="2014F039" w:rsidR="00F452C0" w:rsidRPr="00C13F23" w:rsidRDefault="00F452C0" w:rsidP="00F94BA2">
      <w:pPr>
        <w:pStyle w:val="vguList2"/>
        <w:numPr>
          <w:ilvl w:val="0"/>
          <w:numId w:val="0"/>
        </w:numPr>
        <w:ind w:firstLine="709"/>
        <w:rPr>
          <w:sz w:val="28"/>
          <w:szCs w:val="28"/>
        </w:rPr>
      </w:pPr>
      <w:r w:rsidRPr="00C13F23">
        <w:rPr>
          <w:sz w:val="28"/>
          <w:szCs w:val="28"/>
        </w:rPr>
        <w:t xml:space="preserve">Основная проблема заключается в том, что </w:t>
      </w:r>
      <w:r w:rsidR="001B471A">
        <w:rPr>
          <w:sz w:val="28"/>
          <w:szCs w:val="28"/>
        </w:rPr>
        <w:t>на сайте–</w:t>
      </w:r>
      <w:r w:rsidR="00B86C32">
        <w:rPr>
          <w:sz w:val="28"/>
          <w:szCs w:val="28"/>
        </w:rPr>
        <w:t>дистрибьюторе нет никакой информации о стоимости товаров</w:t>
      </w:r>
      <w:r w:rsidR="001B471A">
        <w:rPr>
          <w:sz w:val="28"/>
          <w:szCs w:val="28"/>
        </w:rPr>
        <w:t>, что затрудняет процесс полноценного парсинга</w:t>
      </w:r>
      <w:r w:rsidR="00B86C32">
        <w:rPr>
          <w:sz w:val="28"/>
          <w:szCs w:val="28"/>
        </w:rPr>
        <w:t>.</w:t>
      </w:r>
    </w:p>
    <w:p w14:paraId="44B8228A" w14:textId="43FF7708" w:rsidR="00B86C32" w:rsidRDefault="00B86C32" w:rsidP="00F94BA2">
      <w:pPr>
        <w:pStyle w:val="a0"/>
        <w:numPr>
          <w:ilvl w:val="0"/>
          <w:numId w:val="0"/>
        </w:numPr>
        <w:ind w:firstLine="709"/>
        <w:rPr>
          <w:sz w:val="28"/>
          <w:szCs w:val="28"/>
        </w:rPr>
      </w:pPr>
      <w:r w:rsidRPr="00B86C32">
        <w:rPr>
          <w:sz w:val="28"/>
          <w:szCs w:val="28"/>
        </w:rPr>
        <w:t>Решение проблемы:</w:t>
      </w:r>
    </w:p>
    <w:p w14:paraId="3A865096" w14:textId="6E54CA74" w:rsidR="00B86C32" w:rsidRPr="000C7E71" w:rsidRDefault="00B86C32" w:rsidP="00BD30F7">
      <w:pPr>
        <w:pStyle w:val="vguList2"/>
        <w:numPr>
          <w:ilvl w:val="0"/>
          <w:numId w:val="0"/>
        </w:num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Было принято решение </w:t>
      </w:r>
      <w:r w:rsidR="002A547D">
        <w:rPr>
          <w:sz w:val="28"/>
          <w:szCs w:val="28"/>
        </w:rPr>
        <w:t xml:space="preserve">создать три класса </w:t>
      </w:r>
      <w:r w:rsidR="002A547D">
        <w:rPr>
          <w:sz w:val="28"/>
          <w:szCs w:val="28"/>
          <w:lang w:val="en-US"/>
        </w:rPr>
        <w:t>PHP</w:t>
      </w:r>
      <w:r w:rsidR="002A547D">
        <w:rPr>
          <w:sz w:val="28"/>
          <w:szCs w:val="28"/>
        </w:rPr>
        <w:t>-парсера</w:t>
      </w:r>
      <w:r w:rsidRPr="004800BF">
        <w:rPr>
          <w:sz w:val="28"/>
          <w:szCs w:val="28"/>
        </w:rPr>
        <w:t xml:space="preserve">. Vendor выполняет запросы к </w:t>
      </w:r>
      <w:r w:rsidR="002A547D">
        <w:rPr>
          <w:sz w:val="28"/>
          <w:szCs w:val="28"/>
        </w:rPr>
        <w:t>сайту</w:t>
      </w:r>
      <w:r w:rsidRPr="004800BF">
        <w:rPr>
          <w:sz w:val="28"/>
          <w:szCs w:val="28"/>
        </w:rPr>
        <w:t xml:space="preserve"> для получения данных о продуктах через HTTP-запросы. Полученные данные обрабатываются и сохраняются в формате JSON. Parser, в свою очередь, отвечает за парсинг HTML-страниц продуктов и извлечение нужных данных, таких как идентификатор, название, описание, изображения и цена. Каждый метод Parser заботится о извлечении определенной информации о продукте, обеспечивая п</w:t>
      </w:r>
      <w:r>
        <w:rPr>
          <w:sz w:val="28"/>
          <w:szCs w:val="28"/>
        </w:rPr>
        <w:t>олную и точную обработку данных</w:t>
      </w:r>
      <w:r w:rsidR="002A547D">
        <w:rPr>
          <w:sz w:val="28"/>
          <w:szCs w:val="28"/>
        </w:rPr>
        <w:t xml:space="preserve">. </w:t>
      </w:r>
      <w:r w:rsidR="002A547D">
        <w:rPr>
          <w:sz w:val="28"/>
          <w:szCs w:val="28"/>
          <w:lang w:val="en-US"/>
        </w:rPr>
        <w:t>PriceParser</w:t>
      </w:r>
      <w:r w:rsidR="002A547D" w:rsidRPr="000C7E71">
        <w:rPr>
          <w:sz w:val="28"/>
          <w:szCs w:val="28"/>
        </w:rPr>
        <w:t xml:space="preserve"> </w:t>
      </w:r>
      <w:r w:rsidR="001B471A">
        <w:rPr>
          <w:sz w:val="28"/>
          <w:szCs w:val="28"/>
        </w:rPr>
        <w:t>отвечает</w:t>
      </w:r>
      <w:r w:rsidR="002A547D">
        <w:rPr>
          <w:sz w:val="28"/>
          <w:szCs w:val="28"/>
        </w:rPr>
        <w:t xml:space="preserve"> </w:t>
      </w:r>
      <w:r w:rsidR="000C7E71" w:rsidRPr="000C7E71">
        <w:rPr>
          <w:sz w:val="28"/>
          <w:szCs w:val="28"/>
        </w:rPr>
        <w:t>за обработку прайс-листов,</w:t>
      </w:r>
      <w:r w:rsidR="000C7E71">
        <w:rPr>
          <w:sz w:val="28"/>
          <w:szCs w:val="28"/>
        </w:rPr>
        <w:t xml:space="preserve"> представленных в формате Excel</w:t>
      </w:r>
      <w:r w:rsidR="000C7E71" w:rsidRPr="000C7E71">
        <w:rPr>
          <w:sz w:val="28"/>
          <w:szCs w:val="28"/>
        </w:rPr>
        <w:t>. Он будет расширять класс XLSXParser и реализовывать методы для извлечения информации о цене в зависимости от количества.</w:t>
      </w:r>
    </w:p>
    <w:p w14:paraId="5CBEF796" w14:textId="2C46DEBC" w:rsidR="00945285" w:rsidRPr="00F94BA2" w:rsidRDefault="00B86C32" w:rsidP="00F94BA2">
      <w:pPr>
        <w:spacing w:before="0"/>
        <w:ind w:firstLine="709"/>
        <w:rPr>
          <w:sz w:val="28"/>
          <w:szCs w:val="28"/>
        </w:rPr>
      </w:pPr>
      <w:r w:rsidRPr="00B86C32">
        <w:rPr>
          <w:sz w:val="28"/>
          <w:szCs w:val="28"/>
        </w:rPr>
        <w:t>Таким образом, разработка PHP-парсера через Composer для веб-сайт</w:t>
      </w:r>
      <w:r w:rsidR="00F8092E">
        <w:rPr>
          <w:sz w:val="28"/>
          <w:szCs w:val="28"/>
        </w:rPr>
        <w:t xml:space="preserve">ов  </w:t>
      </w:r>
      <w:r w:rsidR="00F8092E" w:rsidRPr="0071757B">
        <w:rPr>
          <w:sz w:val="28"/>
          <w:szCs w:val="28"/>
          <w:lang w:val="en-US"/>
        </w:rPr>
        <w:t>Mutual</w:t>
      </w:r>
      <w:r w:rsidR="00F8092E" w:rsidRPr="004E61FC">
        <w:rPr>
          <w:sz w:val="28"/>
          <w:szCs w:val="28"/>
        </w:rPr>
        <w:t xml:space="preserve"> </w:t>
      </w:r>
      <w:r w:rsidR="00F8092E" w:rsidRPr="0071757B">
        <w:rPr>
          <w:sz w:val="28"/>
          <w:szCs w:val="28"/>
          <w:lang w:val="en-US"/>
        </w:rPr>
        <w:t>Industries</w:t>
      </w:r>
      <w:r w:rsidR="00F8092E" w:rsidRPr="004E61FC">
        <w:rPr>
          <w:sz w:val="28"/>
          <w:szCs w:val="28"/>
        </w:rPr>
        <w:t xml:space="preserve"> </w:t>
      </w:r>
      <w:r w:rsidR="00F8092E" w:rsidRPr="0071757B">
        <w:rPr>
          <w:sz w:val="28"/>
          <w:szCs w:val="28"/>
          <w:lang w:val="en-US"/>
        </w:rPr>
        <w:t>Inc</w:t>
      </w:r>
      <w:r w:rsidR="00F8092E" w:rsidRPr="00B86C32">
        <w:rPr>
          <w:sz w:val="28"/>
          <w:szCs w:val="28"/>
        </w:rPr>
        <w:t xml:space="preserve"> </w:t>
      </w:r>
      <w:r w:rsidR="00F8092E">
        <w:rPr>
          <w:sz w:val="28"/>
          <w:szCs w:val="28"/>
        </w:rPr>
        <w:t xml:space="preserve">и </w:t>
      </w:r>
      <w:r w:rsidR="00F8092E" w:rsidRPr="001E53B2">
        <w:rPr>
          <w:sz w:val="28"/>
          <w:szCs w:val="28"/>
          <w:lang w:val="en-US"/>
        </w:rPr>
        <w:t>Executive</w:t>
      </w:r>
      <w:r w:rsidR="00F8092E" w:rsidRPr="00F8092E">
        <w:rPr>
          <w:sz w:val="28"/>
          <w:szCs w:val="28"/>
        </w:rPr>
        <w:t xml:space="preserve"> </w:t>
      </w:r>
      <w:r w:rsidR="00F8092E" w:rsidRPr="001E53B2">
        <w:rPr>
          <w:sz w:val="28"/>
          <w:szCs w:val="28"/>
          <w:lang w:val="en-US"/>
        </w:rPr>
        <w:t>Apparel</w:t>
      </w:r>
      <w:r w:rsidR="00F8092E">
        <w:rPr>
          <w:sz w:val="28"/>
          <w:szCs w:val="28"/>
        </w:rPr>
        <w:t xml:space="preserve"> </w:t>
      </w:r>
      <w:r w:rsidRPr="00B86C32">
        <w:rPr>
          <w:sz w:val="28"/>
          <w:szCs w:val="28"/>
        </w:rPr>
        <w:t xml:space="preserve">позволит эффективно собирать и систематизировать данные </w:t>
      </w:r>
      <w:r w:rsidR="00F8092E">
        <w:rPr>
          <w:sz w:val="28"/>
          <w:szCs w:val="28"/>
        </w:rPr>
        <w:t>о товарах, предлагаемых на сайтах. В результате, создание парсеров</w:t>
      </w:r>
      <w:r w:rsidRPr="00B86C32">
        <w:rPr>
          <w:sz w:val="28"/>
          <w:szCs w:val="28"/>
        </w:rPr>
        <w:t xml:space="preserve"> позволит автоматизировать процесс получения списка товаров, обеспечивая точность и полноту данных, необходимых для дальнейшего анализа и использования в бизнес-процессах компании.</w:t>
      </w:r>
    </w:p>
    <w:p w14:paraId="252D122E" w14:textId="77777777" w:rsidR="00945285" w:rsidRPr="00945285" w:rsidRDefault="00945285" w:rsidP="00945285">
      <w:pPr>
        <w:suppressAutoHyphens/>
        <w:spacing w:before="0" w:line="240" w:lineRule="auto"/>
        <w:ind w:left="1068" w:firstLine="0"/>
        <w:contextualSpacing w:val="0"/>
        <w:jc w:val="left"/>
        <w:rPr>
          <w:rFonts w:eastAsia="Times New Roman" w:cs="Times New Roman"/>
          <w:color w:val="FF0000"/>
          <w:sz w:val="28"/>
          <w:szCs w:val="28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4D1F3CA3" w14:textId="77777777" w:rsidR="00945285" w:rsidRPr="001F4EEB" w:rsidRDefault="00945285" w:rsidP="001F4EEB">
      <w:pPr>
        <w:pStyle w:val="1"/>
        <w:jc w:val="center"/>
        <w:rPr>
          <w:sz w:val="28"/>
        </w:rPr>
      </w:pPr>
      <w:bookmarkStart w:id="8" w:name="_Toc169810917"/>
      <w:r w:rsidRPr="001F4EEB">
        <w:rPr>
          <w:sz w:val="28"/>
        </w:rPr>
        <w:lastRenderedPageBreak/>
        <w:t>ИСПОЛЬЗУЕМЫЙ ИНСТРУМЕНТАРИЙ И РАБОЧЕЕ ОКРУЖЕНИЕ</w:t>
      </w:r>
      <w:bookmarkEnd w:id="8"/>
    </w:p>
    <w:p w14:paraId="42660F75" w14:textId="77777777" w:rsidR="00945285" w:rsidRPr="00945285" w:rsidRDefault="00945285" w:rsidP="00945285">
      <w:pPr>
        <w:suppressAutoHyphens/>
        <w:spacing w:before="0" w:line="240" w:lineRule="auto"/>
        <w:ind w:left="720" w:right="-57" w:firstLine="0"/>
        <w:contextualSpacing w:val="0"/>
        <w:jc w:val="left"/>
        <w:rPr>
          <w:rFonts w:eastAsia="Times New Roman" w:cs="Times New Roman"/>
          <w:color w:val="000000"/>
          <w:sz w:val="28"/>
          <w:szCs w:val="28"/>
        </w:rPr>
      </w:pPr>
    </w:p>
    <w:p w14:paraId="6043EDE6" w14:textId="5D6E1331" w:rsidR="000B2800" w:rsidRPr="008215B3" w:rsidRDefault="000B2800" w:rsidP="00BD30F7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 xml:space="preserve">В ходе прохождения практики, для разработки </w:t>
      </w:r>
      <w:r>
        <w:rPr>
          <w:sz w:val="28"/>
          <w:szCs w:val="28"/>
        </w:rPr>
        <w:t>двух PHP-парсеров для сайтв</w:t>
      </w:r>
      <w:r w:rsidRPr="008215B3">
        <w:rPr>
          <w:sz w:val="28"/>
          <w:szCs w:val="28"/>
        </w:rPr>
        <w:t xml:space="preserve"> </w:t>
      </w:r>
      <w:r w:rsidR="004E61FC" w:rsidRPr="0071757B">
        <w:rPr>
          <w:sz w:val="28"/>
          <w:szCs w:val="28"/>
          <w:lang w:val="en-US"/>
        </w:rPr>
        <w:t>Mutual</w:t>
      </w:r>
      <w:r w:rsidR="004E61FC" w:rsidRPr="004E61FC">
        <w:rPr>
          <w:sz w:val="28"/>
          <w:szCs w:val="28"/>
        </w:rPr>
        <w:t xml:space="preserve"> </w:t>
      </w:r>
      <w:r w:rsidR="004E61FC" w:rsidRPr="0071757B">
        <w:rPr>
          <w:sz w:val="28"/>
          <w:szCs w:val="28"/>
          <w:lang w:val="en-US"/>
        </w:rPr>
        <w:t>Industries</w:t>
      </w:r>
      <w:r w:rsidR="004E61FC" w:rsidRPr="004E61FC">
        <w:rPr>
          <w:sz w:val="28"/>
          <w:szCs w:val="28"/>
        </w:rPr>
        <w:t xml:space="preserve"> </w:t>
      </w:r>
      <w:r w:rsidR="004E61FC" w:rsidRPr="0071757B">
        <w:rPr>
          <w:sz w:val="28"/>
          <w:szCs w:val="28"/>
          <w:lang w:val="en-US"/>
        </w:rPr>
        <w:t>Inc</w:t>
      </w:r>
      <w:r w:rsidR="004E61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B15F1" w:rsidRPr="005B15F1">
        <w:rPr>
          <w:sz w:val="28"/>
          <w:szCs w:val="28"/>
        </w:rPr>
        <w:t>Executive Apparel</w:t>
      </w:r>
      <w:r w:rsidRPr="008215B3">
        <w:rPr>
          <w:sz w:val="28"/>
          <w:szCs w:val="28"/>
        </w:rPr>
        <w:t xml:space="preserve"> был использован следующий технологический стек и инструментарий:</w:t>
      </w:r>
    </w:p>
    <w:p w14:paraId="290A76E9" w14:textId="77777777" w:rsidR="000B2800" w:rsidRPr="009E43EB" w:rsidRDefault="000B2800" w:rsidP="00BD30F7">
      <w:pPr>
        <w:pStyle w:val="a0"/>
        <w:keepLines w:val="0"/>
        <w:numPr>
          <w:ilvl w:val="0"/>
          <w:numId w:val="12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Язык программирования</w:t>
      </w:r>
      <w:r>
        <w:rPr>
          <w:bCs/>
          <w:sz w:val="28"/>
          <w:szCs w:val="28"/>
        </w:rPr>
        <w:t>:</w:t>
      </w:r>
    </w:p>
    <w:p w14:paraId="118080C5" w14:textId="77777777" w:rsidR="000B2800" w:rsidRPr="008215B3" w:rsidRDefault="000B2800" w:rsidP="00BD30F7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>PHP – скриптовый язык общего назначения, интенсивно применяемый для разработки веб-приложений.</w:t>
      </w:r>
    </w:p>
    <w:p w14:paraId="09D8BAEB" w14:textId="77777777" w:rsidR="000B2800" w:rsidRPr="008215B3" w:rsidRDefault="000B2800" w:rsidP="00BD30F7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>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5A87896F" w14:textId="77777777" w:rsidR="000B2800" w:rsidRPr="008215B3" w:rsidRDefault="000B2800" w:rsidP="00BD30F7">
      <w:pPr>
        <w:spacing w:before="0"/>
        <w:rPr>
          <w:sz w:val="28"/>
          <w:szCs w:val="28"/>
        </w:rPr>
      </w:pPr>
      <w:r w:rsidRPr="008215B3">
        <w:rPr>
          <w:sz w:val="28"/>
          <w:szCs w:val="28"/>
        </w:rPr>
        <w:t>Основные возможности PHP:</w:t>
      </w:r>
    </w:p>
    <w:p w14:paraId="1CB04CC8" w14:textId="77777777" w:rsidR="000B2800" w:rsidRPr="00C73992" w:rsidRDefault="000B2800" w:rsidP="00BD30F7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14:paraId="327E45E3" w14:textId="77777777" w:rsidR="000B2800" w:rsidRPr="00C73992" w:rsidRDefault="000B2800" w:rsidP="00BD30F7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взаимодействие с большим количеством различных систем управления базами данных через дополнительные модули;</w:t>
      </w:r>
    </w:p>
    <w:p w14:paraId="314BD5E8" w14:textId="77777777" w:rsidR="000B2800" w:rsidRPr="00C73992" w:rsidRDefault="000B2800" w:rsidP="00BD30F7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автоматизированная отправка HTTP-заголовков;</w:t>
      </w:r>
    </w:p>
    <w:p w14:paraId="4559E0D9" w14:textId="77777777" w:rsidR="000B2800" w:rsidRPr="00C73992" w:rsidRDefault="000B2800" w:rsidP="00BD30F7">
      <w:pPr>
        <w:pStyle w:val="vguList2"/>
        <w:ind w:firstLine="851"/>
        <w:rPr>
          <w:sz w:val="28"/>
          <w:szCs w:val="28"/>
        </w:rPr>
      </w:pPr>
      <w:r w:rsidRPr="00C73992">
        <w:rPr>
          <w:sz w:val="28"/>
          <w:szCs w:val="28"/>
        </w:rPr>
        <w:t>работа с HTTP-авторизацией.</w:t>
      </w:r>
    </w:p>
    <w:p w14:paraId="2413CE2F" w14:textId="77777777" w:rsidR="000B2800" w:rsidRPr="009E43EB" w:rsidRDefault="000B2800" w:rsidP="00BD30F7">
      <w:pPr>
        <w:pStyle w:val="a0"/>
        <w:keepLines w:val="0"/>
        <w:numPr>
          <w:ilvl w:val="0"/>
          <w:numId w:val="12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Менеджер зависимостей</w:t>
      </w:r>
      <w:r>
        <w:rPr>
          <w:bCs/>
          <w:sz w:val="28"/>
          <w:szCs w:val="28"/>
        </w:rPr>
        <w:t>:</w:t>
      </w:r>
    </w:p>
    <w:p w14:paraId="26D9A363" w14:textId="77777777" w:rsidR="000B2800" w:rsidRPr="008215B3" w:rsidRDefault="000B2800" w:rsidP="00BD30F7">
      <w:pPr>
        <w:spacing w:before="0"/>
        <w:rPr>
          <w:sz w:val="28"/>
          <w:szCs w:val="28"/>
        </w:rPr>
      </w:pPr>
      <w:r w:rsidRPr="009E43EB">
        <w:rPr>
          <w:bCs/>
          <w:sz w:val="28"/>
          <w:szCs w:val="28"/>
        </w:rPr>
        <w:t>Composer</w:t>
      </w:r>
      <w:r w:rsidRPr="009E43EB">
        <w:rPr>
          <w:sz w:val="28"/>
          <w:szCs w:val="28"/>
        </w:rPr>
        <w:t>:</w:t>
      </w:r>
      <w:r w:rsidRPr="008215B3">
        <w:rPr>
          <w:sz w:val="28"/>
          <w:szCs w:val="28"/>
        </w:rPr>
        <w:t xml:space="preserve"> Инструмент для управления зависимостями в PHP. Позволяет легко подключать и управлять внешними библиотеками и пакетами, необходимыми для работы парсера.</w:t>
      </w:r>
    </w:p>
    <w:p w14:paraId="065DDD4B" w14:textId="77777777" w:rsidR="000B2800" w:rsidRPr="009E43EB" w:rsidRDefault="000B2800" w:rsidP="00BD30F7">
      <w:pPr>
        <w:pStyle w:val="a0"/>
        <w:keepLines w:val="0"/>
        <w:numPr>
          <w:ilvl w:val="0"/>
          <w:numId w:val="12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Среда разработки</w:t>
      </w:r>
    </w:p>
    <w:p w14:paraId="59FF2EEE" w14:textId="77777777" w:rsidR="000B2800" w:rsidRDefault="000B2800" w:rsidP="00BD30F7">
      <w:pPr>
        <w:spacing w:before="0"/>
        <w:rPr>
          <w:sz w:val="28"/>
          <w:szCs w:val="28"/>
        </w:rPr>
      </w:pPr>
      <w:r w:rsidRPr="009E43EB">
        <w:rPr>
          <w:bCs/>
          <w:sz w:val="28"/>
          <w:szCs w:val="28"/>
        </w:rPr>
        <w:t>Visual Studio Code (VS Code)</w:t>
      </w:r>
      <w:r w:rsidRPr="009E43EB">
        <w:rPr>
          <w:sz w:val="28"/>
          <w:szCs w:val="28"/>
        </w:rPr>
        <w:t>:</w:t>
      </w:r>
      <w:r w:rsidRPr="008215B3">
        <w:rPr>
          <w:sz w:val="28"/>
          <w:szCs w:val="28"/>
        </w:rPr>
        <w:t xml:space="preserve"> Мощный и гибкий редактор кода с поддержкой множества расширений, упрощающих разработку на PHP. Включает возможности для отладки, автодополнения кода и интеграции с системами контроля версий.</w:t>
      </w:r>
    </w:p>
    <w:p w14:paraId="2DB85281" w14:textId="77777777" w:rsidR="000B2800" w:rsidRPr="008215B3" w:rsidRDefault="000B2800" w:rsidP="00BD30F7">
      <w:pPr>
        <w:spacing w:before="0"/>
        <w:rPr>
          <w:sz w:val="28"/>
          <w:szCs w:val="28"/>
        </w:rPr>
      </w:pPr>
    </w:p>
    <w:p w14:paraId="1341E3E0" w14:textId="77777777" w:rsidR="000B2800" w:rsidRPr="008215B3" w:rsidRDefault="000B2800" w:rsidP="00BD30F7">
      <w:pPr>
        <w:spacing w:before="0"/>
        <w:ind w:firstLine="0"/>
        <w:jc w:val="center"/>
        <w:rPr>
          <w:sz w:val="28"/>
          <w:szCs w:val="28"/>
        </w:rPr>
      </w:pPr>
      <w:r w:rsidRPr="008215B3">
        <w:rPr>
          <w:noProof/>
          <w:sz w:val="28"/>
          <w:szCs w:val="28"/>
        </w:rPr>
        <w:lastRenderedPageBreak/>
        <w:drawing>
          <wp:inline distT="0" distB="0" distL="0" distR="0" wp14:anchorId="43647B65" wp14:editId="00DEBAAC">
            <wp:extent cx="5940425" cy="3199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C703" w14:textId="77C7CF72" w:rsidR="000B2800" w:rsidRPr="000E5691" w:rsidRDefault="000B2800" w:rsidP="00BD30F7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="00F452C0">
        <w:rPr>
          <w:rFonts w:cs="Times New Roman"/>
          <w:sz w:val="28"/>
          <w:szCs w:val="28"/>
        </w:rPr>
        <w:t>3</w:t>
      </w:r>
      <w:r w:rsidRPr="000E569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Интерфейс </w:t>
      </w:r>
      <w:r w:rsidRPr="009E43EB">
        <w:rPr>
          <w:bCs w:val="0"/>
          <w:sz w:val="28"/>
          <w:szCs w:val="28"/>
        </w:rPr>
        <w:t>VS Code</w:t>
      </w:r>
    </w:p>
    <w:p w14:paraId="7B12B898" w14:textId="77777777" w:rsidR="000B2800" w:rsidRPr="008215B3" w:rsidRDefault="000B2800" w:rsidP="00BD30F7">
      <w:pPr>
        <w:spacing w:before="0"/>
        <w:ind w:firstLine="2126"/>
        <w:rPr>
          <w:sz w:val="28"/>
          <w:szCs w:val="28"/>
        </w:rPr>
      </w:pPr>
    </w:p>
    <w:p w14:paraId="18409EC0" w14:textId="77777777" w:rsidR="000B2800" w:rsidRPr="009E43EB" w:rsidRDefault="000B2800" w:rsidP="00BD30F7">
      <w:pPr>
        <w:pStyle w:val="a0"/>
        <w:keepLines w:val="0"/>
        <w:numPr>
          <w:ilvl w:val="0"/>
          <w:numId w:val="12"/>
        </w:numPr>
        <w:tabs>
          <w:tab w:val="clear" w:pos="1276"/>
        </w:tabs>
        <w:ind w:right="-57"/>
        <w:rPr>
          <w:bCs/>
          <w:sz w:val="28"/>
          <w:szCs w:val="28"/>
        </w:rPr>
      </w:pPr>
      <w:r w:rsidRPr="009E43EB">
        <w:rPr>
          <w:bCs/>
          <w:sz w:val="28"/>
          <w:szCs w:val="28"/>
        </w:rPr>
        <w:t>Система контроля версий</w:t>
      </w:r>
      <w:r>
        <w:rPr>
          <w:bCs/>
          <w:sz w:val="28"/>
          <w:szCs w:val="28"/>
        </w:rPr>
        <w:t>:</w:t>
      </w:r>
    </w:p>
    <w:p w14:paraId="316DE701" w14:textId="0216E539" w:rsidR="000B2800" w:rsidRPr="00945285" w:rsidRDefault="000B2800" w:rsidP="00BD30F7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  <w:highlight w:val="yellow"/>
        </w:rPr>
      </w:pPr>
      <w:r w:rsidRPr="009E43EB">
        <w:rPr>
          <w:bCs/>
          <w:sz w:val="28"/>
          <w:szCs w:val="28"/>
        </w:rPr>
        <w:t>Git</w:t>
      </w:r>
      <w:r w:rsidRPr="009E43EB">
        <w:rPr>
          <w:sz w:val="28"/>
          <w:szCs w:val="28"/>
        </w:rPr>
        <w:t>:</w:t>
      </w:r>
      <w:r w:rsidRPr="008215B3">
        <w:rPr>
          <w:sz w:val="28"/>
          <w:szCs w:val="28"/>
        </w:rPr>
        <w:t xml:space="preserve"> Распределенная система контроля версий для отслеживания изменений в коде и совместной работы над проектом. Хранение кода будет осуществляться на платформе GitHub  для удобного управления версиями и совместной разработки.</w:t>
      </w:r>
    </w:p>
    <w:p w14:paraId="1F498125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FF0000"/>
          <w:sz w:val="28"/>
          <w:szCs w:val="28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61EC1D6A" w14:textId="77777777" w:rsidR="00945285" w:rsidRPr="001F4EEB" w:rsidRDefault="00945285" w:rsidP="001F4EEB">
      <w:pPr>
        <w:pStyle w:val="1"/>
        <w:jc w:val="center"/>
        <w:rPr>
          <w:sz w:val="28"/>
        </w:rPr>
      </w:pPr>
      <w:bookmarkStart w:id="9" w:name="_Toc169810918"/>
      <w:r w:rsidRPr="001F4EEB">
        <w:rPr>
          <w:sz w:val="28"/>
        </w:rPr>
        <w:lastRenderedPageBreak/>
        <w:t>МОДИФИКАЦИЯ/ВВОД В ЭКСПЛУАТАЦИЮ/НАСТРОЙКА ИНФОРМАЦИОННОЙ СИСТЕМЫ ИЛИ ЕЕ КОМПОНЕНТА</w:t>
      </w:r>
      <w:bookmarkEnd w:id="9"/>
    </w:p>
    <w:p w14:paraId="3A315575" w14:textId="77777777" w:rsidR="00945285" w:rsidRPr="00945285" w:rsidRDefault="00945285" w:rsidP="00945285">
      <w:pPr>
        <w:suppressAutoHyphens/>
        <w:spacing w:before="0" w:line="240" w:lineRule="auto"/>
        <w:ind w:left="709" w:hanging="709"/>
        <w:contextualSpacing w:val="0"/>
        <w:rPr>
          <w:rFonts w:eastAsia="Times New Roman" w:cs="Times New Roman"/>
          <w:color w:val="000000"/>
          <w:sz w:val="28"/>
          <w:szCs w:val="28"/>
        </w:rPr>
      </w:pPr>
    </w:p>
    <w:p w14:paraId="7E40A33E" w14:textId="1EE9A52C" w:rsidR="00945285" w:rsidRPr="00BD30F7" w:rsidRDefault="00945285" w:rsidP="00BD30F7">
      <w:pPr>
        <w:pStyle w:val="2"/>
        <w:spacing w:before="0"/>
        <w:ind w:firstLine="709"/>
        <w:rPr>
          <w:sz w:val="28"/>
          <w:szCs w:val="28"/>
        </w:rPr>
      </w:pPr>
      <w:r w:rsidRPr="005D4CCC">
        <w:rPr>
          <w:sz w:val="28"/>
          <w:szCs w:val="28"/>
        </w:rPr>
        <w:t xml:space="preserve"> </w:t>
      </w:r>
      <w:bookmarkStart w:id="10" w:name="_Toc169810919"/>
      <w:r w:rsidRPr="005D4CCC">
        <w:rPr>
          <w:sz w:val="28"/>
          <w:szCs w:val="28"/>
        </w:rPr>
        <w:t xml:space="preserve">Описание </w:t>
      </w:r>
      <w:r w:rsidR="00F979B8" w:rsidRPr="005D4CCC">
        <w:rPr>
          <w:sz w:val="28"/>
          <w:szCs w:val="28"/>
        </w:rPr>
        <w:t>(проектирование) программного модуля</w:t>
      </w:r>
      <w:bookmarkEnd w:id="10"/>
    </w:p>
    <w:p w14:paraId="7D5A554E" w14:textId="42BD2316" w:rsidR="00BD30F7" w:rsidRPr="00BD30F7" w:rsidRDefault="00BD30F7" w:rsidP="00BD30F7">
      <w:pPr>
        <w:pStyle w:val="a0"/>
        <w:numPr>
          <w:ilvl w:val="0"/>
          <w:numId w:val="17"/>
        </w:numPr>
        <w:suppressAutoHyphens/>
        <w:contextualSpacing w:val="0"/>
        <w:rPr>
          <w:b/>
          <w:sz w:val="28"/>
          <w:szCs w:val="28"/>
        </w:rPr>
      </w:pPr>
      <w:r w:rsidRPr="00BD30F7">
        <w:rPr>
          <w:b/>
          <w:sz w:val="28"/>
          <w:szCs w:val="28"/>
          <w:lang w:val="en-US"/>
        </w:rPr>
        <w:t>Mutual</w:t>
      </w:r>
      <w:r w:rsidRPr="00BD30F7">
        <w:rPr>
          <w:b/>
          <w:sz w:val="28"/>
          <w:szCs w:val="28"/>
        </w:rPr>
        <w:t xml:space="preserve"> </w:t>
      </w:r>
      <w:r w:rsidRPr="00BD30F7">
        <w:rPr>
          <w:b/>
          <w:sz w:val="28"/>
          <w:szCs w:val="28"/>
          <w:lang w:val="en-US"/>
        </w:rPr>
        <w:t>Industries</w:t>
      </w:r>
      <w:r w:rsidRPr="00BD30F7">
        <w:rPr>
          <w:b/>
          <w:sz w:val="28"/>
          <w:szCs w:val="28"/>
        </w:rPr>
        <w:t xml:space="preserve"> </w:t>
      </w:r>
      <w:r w:rsidRPr="00BD30F7">
        <w:rPr>
          <w:b/>
          <w:sz w:val="28"/>
          <w:szCs w:val="28"/>
          <w:lang w:val="en-US"/>
        </w:rPr>
        <w:t>Inc</w:t>
      </w:r>
      <w:r w:rsidRPr="00BD30F7">
        <w:rPr>
          <w:b/>
          <w:sz w:val="28"/>
          <w:szCs w:val="28"/>
        </w:rPr>
        <w:t xml:space="preserve"> </w:t>
      </w:r>
    </w:p>
    <w:p w14:paraId="77FDF65B" w14:textId="32C2FC6B" w:rsidR="00C02C89" w:rsidRDefault="00C02C89" w:rsidP="00BD30F7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C02C89">
        <w:rPr>
          <w:rFonts w:eastAsia="Times New Roman" w:cs="Times New Roman"/>
          <w:color w:val="000000"/>
          <w:sz w:val="28"/>
          <w:szCs w:val="28"/>
        </w:rPr>
        <w:t>Разрабатываемая информационная система предназначена для автоматизации процесса получения и обработки данных о продуктах с веб-сайтов поставщиков. Система используется для сбора информации о товарах, включая их характеристики, изображения, цены и прочие данные. Это позволяет автоматизировать процесс обновления товарного каталога и улучшить качество данных, доступных для анализа и принятия бизнес-решений</w:t>
      </w:r>
    </w:p>
    <w:p w14:paraId="45DD2A73" w14:textId="77777777" w:rsidR="00C02C89" w:rsidRPr="00C02C89" w:rsidRDefault="00C02C89" w:rsidP="00BD30F7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C02C89">
        <w:rPr>
          <w:rFonts w:eastAsia="Times New Roman" w:cs="Times New Roman"/>
          <w:color w:val="000000"/>
          <w:sz w:val="28"/>
          <w:szCs w:val="28"/>
        </w:rPr>
        <w:t>Система состоит из нескольких ключевых компонентов:</w:t>
      </w:r>
    </w:p>
    <w:p w14:paraId="2E59EF0A" w14:textId="5444AA99" w:rsidR="002F661F" w:rsidRPr="002F661F" w:rsidRDefault="002F661F" w:rsidP="002F661F">
      <w:pPr>
        <w:numPr>
          <w:ilvl w:val="0"/>
          <w:numId w:val="15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bCs/>
          <w:color w:val="000000"/>
          <w:sz w:val="28"/>
          <w:szCs w:val="28"/>
        </w:rPr>
      </w:pPr>
      <w:r w:rsidRPr="002F661F">
        <w:rPr>
          <w:rFonts w:eastAsia="Times New Roman" w:cs="Times New Roman"/>
          <w:bCs/>
          <w:color w:val="000000"/>
          <w:sz w:val="28"/>
          <w:szCs w:val="28"/>
        </w:rPr>
        <w:t>HttpProcessor</w:t>
      </w:r>
    </w:p>
    <w:p w14:paraId="4B341F36" w14:textId="77777777" w:rsidR="002F661F" w:rsidRPr="002F661F" w:rsidRDefault="002F661F" w:rsidP="005B5145">
      <w:pPr>
        <w:pStyle w:val="vguList2"/>
        <w:ind w:firstLine="709"/>
        <w:rPr>
          <w:sz w:val="28"/>
          <w:szCs w:val="28"/>
        </w:rPr>
      </w:pPr>
      <w:r w:rsidRPr="002F661F">
        <w:rPr>
          <w:sz w:val="28"/>
          <w:szCs w:val="28"/>
        </w:rPr>
        <w:t>Описание: Базовый класс, отвечающий за выполнение HTTP-запросов к веб-сайтам поставщиков и получение данных о продуктах.</w:t>
      </w:r>
    </w:p>
    <w:p w14:paraId="299E2685" w14:textId="77777777" w:rsidR="002F661F" w:rsidRPr="002F661F" w:rsidRDefault="002F661F" w:rsidP="005B5145">
      <w:pPr>
        <w:pStyle w:val="vguList2"/>
        <w:ind w:firstLine="709"/>
        <w:rPr>
          <w:sz w:val="28"/>
          <w:szCs w:val="28"/>
        </w:rPr>
      </w:pPr>
      <w:r w:rsidRPr="002F661F">
        <w:rPr>
          <w:sz w:val="28"/>
          <w:szCs w:val="28"/>
        </w:rPr>
        <w:t>Функции: Управляет поведением запросов, обрабатывает ответы и передает данные для дальнейшего парсинга.</w:t>
      </w:r>
    </w:p>
    <w:p w14:paraId="3338963B" w14:textId="012D0465" w:rsidR="002F661F" w:rsidRPr="002F661F" w:rsidRDefault="002F661F" w:rsidP="002F661F">
      <w:pPr>
        <w:numPr>
          <w:ilvl w:val="0"/>
          <w:numId w:val="15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bCs/>
          <w:color w:val="000000"/>
          <w:sz w:val="28"/>
          <w:szCs w:val="28"/>
        </w:rPr>
      </w:pPr>
      <w:r w:rsidRPr="002F661F">
        <w:rPr>
          <w:rFonts w:eastAsia="Times New Roman" w:cs="Times New Roman"/>
          <w:bCs/>
          <w:color w:val="000000"/>
          <w:sz w:val="28"/>
          <w:szCs w:val="28"/>
        </w:rPr>
        <w:t>Vendor</w:t>
      </w:r>
    </w:p>
    <w:p w14:paraId="1CE82E14" w14:textId="77777777" w:rsidR="002F661F" w:rsidRPr="002F661F" w:rsidRDefault="002F661F" w:rsidP="005B5145">
      <w:pPr>
        <w:pStyle w:val="vguList2"/>
        <w:ind w:firstLine="709"/>
        <w:rPr>
          <w:sz w:val="28"/>
          <w:szCs w:val="28"/>
        </w:rPr>
      </w:pPr>
      <w:r w:rsidRPr="002F661F">
        <w:rPr>
          <w:sz w:val="28"/>
          <w:szCs w:val="28"/>
        </w:rPr>
        <w:t>Описание: Класс, наследующий от HttpProcessor. Специализируется на работе с конкретным веб-сайтом (в данном случае, Mutual Industries Inc.).</w:t>
      </w:r>
    </w:p>
    <w:p w14:paraId="123C642D" w14:textId="77777777" w:rsidR="002F661F" w:rsidRPr="002F661F" w:rsidRDefault="002F661F" w:rsidP="005B5145">
      <w:pPr>
        <w:pStyle w:val="vguList2"/>
        <w:ind w:firstLine="709"/>
        <w:rPr>
          <w:sz w:val="28"/>
          <w:szCs w:val="28"/>
        </w:rPr>
      </w:pPr>
      <w:r w:rsidRPr="002F661F">
        <w:rPr>
          <w:sz w:val="28"/>
          <w:szCs w:val="28"/>
        </w:rPr>
        <w:t>Функции: Выполняет запросы к API или веб-страницам, получает и обрабатывает данные, передает их парсерам для извлечения нужной информации.</w:t>
      </w:r>
    </w:p>
    <w:p w14:paraId="31DBBA96" w14:textId="55E63132" w:rsidR="002F661F" w:rsidRPr="002F661F" w:rsidRDefault="002F661F" w:rsidP="002F661F">
      <w:pPr>
        <w:numPr>
          <w:ilvl w:val="0"/>
          <w:numId w:val="15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bCs/>
          <w:color w:val="000000"/>
          <w:sz w:val="28"/>
          <w:szCs w:val="28"/>
        </w:rPr>
      </w:pPr>
      <w:r w:rsidRPr="002F661F">
        <w:rPr>
          <w:rFonts w:eastAsia="Times New Roman" w:cs="Times New Roman"/>
          <w:bCs/>
          <w:color w:val="000000"/>
          <w:sz w:val="28"/>
          <w:szCs w:val="28"/>
        </w:rPr>
        <w:t xml:space="preserve">  HtmlParser</w:t>
      </w:r>
    </w:p>
    <w:p w14:paraId="5591D4B9" w14:textId="77777777" w:rsidR="002F661F" w:rsidRPr="002F661F" w:rsidRDefault="002F661F" w:rsidP="005B5145">
      <w:pPr>
        <w:pStyle w:val="vguList2"/>
        <w:ind w:firstLine="709"/>
        <w:rPr>
          <w:sz w:val="28"/>
          <w:szCs w:val="28"/>
        </w:rPr>
      </w:pPr>
      <w:r w:rsidRPr="002F661F">
        <w:rPr>
          <w:sz w:val="28"/>
          <w:szCs w:val="28"/>
        </w:rPr>
        <w:t>Описание: Класс для парсинга HTML-страниц продуктов.</w:t>
      </w:r>
    </w:p>
    <w:p w14:paraId="569A9AF1" w14:textId="77777777" w:rsidR="002F661F" w:rsidRPr="002F661F" w:rsidRDefault="002F661F" w:rsidP="005B5145">
      <w:pPr>
        <w:pStyle w:val="vguList2"/>
        <w:ind w:firstLine="709"/>
        <w:rPr>
          <w:sz w:val="28"/>
          <w:szCs w:val="28"/>
        </w:rPr>
      </w:pPr>
      <w:r w:rsidRPr="002F661F">
        <w:rPr>
          <w:sz w:val="28"/>
          <w:szCs w:val="28"/>
        </w:rPr>
        <w:t>Функции: Извлекает данные из HTML-структуры, такие как идентификатор продукта, название, описание, изображения, цена и URL.</w:t>
      </w:r>
    </w:p>
    <w:p w14:paraId="61EA45AD" w14:textId="77777777" w:rsidR="00C02C89" w:rsidRPr="006E3FB9" w:rsidRDefault="00C02C89" w:rsidP="00BD30F7">
      <w:pPr>
        <w:numPr>
          <w:ilvl w:val="0"/>
          <w:numId w:val="15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6E3FB9">
        <w:rPr>
          <w:rFonts w:eastAsia="Times New Roman" w:cs="Times New Roman"/>
          <w:bCs/>
          <w:color w:val="000000"/>
          <w:sz w:val="28"/>
          <w:szCs w:val="28"/>
        </w:rPr>
        <w:t>XLSXParser</w:t>
      </w:r>
    </w:p>
    <w:p w14:paraId="737FDFED" w14:textId="77777777" w:rsidR="00C02C89" w:rsidRPr="00BD30F7" w:rsidRDefault="00C02C89" w:rsidP="00BD30F7">
      <w:pPr>
        <w:pStyle w:val="vguList2"/>
        <w:ind w:firstLine="709"/>
        <w:rPr>
          <w:sz w:val="28"/>
          <w:szCs w:val="28"/>
        </w:rPr>
      </w:pPr>
      <w:r w:rsidRPr="00BD30F7">
        <w:rPr>
          <w:bCs/>
          <w:sz w:val="28"/>
          <w:szCs w:val="28"/>
        </w:rPr>
        <w:t>Описание</w:t>
      </w:r>
      <w:r w:rsidRPr="00BD30F7">
        <w:rPr>
          <w:sz w:val="28"/>
          <w:szCs w:val="28"/>
        </w:rPr>
        <w:t>: Класс для парсинга данных из Excel файлов (XLSX).</w:t>
      </w:r>
    </w:p>
    <w:p w14:paraId="0BBE7E63" w14:textId="77777777" w:rsidR="00C02C89" w:rsidRPr="00BD30F7" w:rsidRDefault="00C02C89" w:rsidP="00BD30F7">
      <w:pPr>
        <w:pStyle w:val="vguList2"/>
        <w:ind w:firstLine="709"/>
        <w:rPr>
          <w:sz w:val="28"/>
          <w:szCs w:val="28"/>
        </w:rPr>
      </w:pPr>
      <w:r w:rsidRPr="00BD30F7">
        <w:rPr>
          <w:bCs/>
          <w:sz w:val="28"/>
          <w:szCs w:val="28"/>
        </w:rPr>
        <w:t>Функции</w:t>
      </w:r>
      <w:r w:rsidRPr="00BD30F7">
        <w:rPr>
          <w:sz w:val="28"/>
          <w:szCs w:val="28"/>
        </w:rPr>
        <w:t>: Извлекает данные из таблиц Excel, такие как код продукта (MPN), описание, цена и прочие параметры.</w:t>
      </w:r>
    </w:p>
    <w:p w14:paraId="26035609" w14:textId="77777777" w:rsidR="00C02C89" w:rsidRPr="006E3FB9" w:rsidRDefault="00C02C89" w:rsidP="00BD30F7">
      <w:pPr>
        <w:numPr>
          <w:ilvl w:val="0"/>
          <w:numId w:val="15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6E3FB9">
        <w:rPr>
          <w:rFonts w:eastAsia="Times New Roman" w:cs="Times New Roman"/>
          <w:bCs/>
          <w:color w:val="000000"/>
          <w:sz w:val="28"/>
          <w:szCs w:val="28"/>
        </w:rPr>
        <w:t>PriceParser</w:t>
      </w:r>
    </w:p>
    <w:p w14:paraId="69086857" w14:textId="77777777" w:rsidR="00C02C89" w:rsidRPr="006E3FB9" w:rsidRDefault="00C02C89" w:rsidP="00BD30F7">
      <w:pPr>
        <w:pStyle w:val="vguList2"/>
        <w:ind w:firstLine="709"/>
        <w:rPr>
          <w:sz w:val="28"/>
          <w:szCs w:val="28"/>
        </w:rPr>
      </w:pPr>
      <w:r w:rsidRPr="006E3FB9">
        <w:rPr>
          <w:bCs/>
          <w:sz w:val="28"/>
          <w:szCs w:val="28"/>
        </w:rPr>
        <w:lastRenderedPageBreak/>
        <w:t>Описание</w:t>
      </w:r>
      <w:r w:rsidRPr="006E3FB9">
        <w:rPr>
          <w:sz w:val="28"/>
          <w:szCs w:val="28"/>
        </w:rPr>
        <w:t>: Класс для парсинга и обработки прайс-листов в формате Excel.</w:t>
      </w:r>
    </w:p>
    <w:p w14:paraId="0297BFFB" w14:textId="77777777" w:rsidR="00C02C89" w:rsidRPr="006E3FB9" w:rsidRDefault="00C02C89" w:rsidP="00BD30F7">
      <w:pPr>
        <w:pStyle w:val="vguList2"/>
        <w:ind w:firstLine="709"/>
        <w:rPr>
          <w:sz w:val="28"/>
          <w:szCs w:val="28"/>
        </w:rPr>
      </w:pPr>
      <w:r w:rsidRPr="006E3FB9">
        <w:rPr>
          <w:bCs/>
          <w:sz w:val="28"/>
          <w:szCs w:val="28"/>
        </w:rPr>
        <w:t>Функции</w:t>
      </w:r>
      <w:r w:rsidRPr="006E3FB9">
        <w:rPr>
          <w:sz w:val="28"/>
          <w:szCs w:val="28"/>
        </w:rPr>
        <w:t>: Извлекает и систематизирует данные о продуктах, такие как код продукта, описание и цена.</w:t>
      </w:r>
    </w:p>
    <w:p w14:paraId="12ACA2A7" w14:textId="77777777" w:rsidR="00C02C89" w:rsidRPr="006E3FB9" w:rsidRDefault="00C02C89" w:rsidP="00BD30F7">
      <w:pPr>
        <w:numPr>
          <w:ilvl w:val="0"/>
          <w:numId w:val="15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6E3FB9">
        <w:rPr>
          <w:rFonts w:eastAsia="Times New Roman" w:cs="Times New Roman"/>
          <w:bCs/>
          <w:color w:val="000000"/>
          <w:sz w:val="28"/>
          <w:szCs w:val="28"/>
        </w:rPr>
        <w:t>StringHelper</w:t>
      </w:r>
    </w:p>
    <w:p w14:paraId="03E8A96E" w14:textId="77777777" w:rsidR="00C02C89" w:rsidRPr="006E3FB9" w:rsidRDefault="00C02C89" w:rsidP="005B5145">
      <w:pPr>
        <w:pStyle w:val="vguList2"/>
        <w:ind w:firstLine="709"/>
        <w:rPr>
          <w:sz w:val="28"/>
          <w:szCs w:val="28"/>
        </w:rPr>
      </w:pPr>
      <w:r w:rsidRPr="006E3FB9">
        <w:rPr>
          <w:bCs/>
          <w:sz w:val="28"/>
          <w:szCs w:val="28"/>
        </w:rPr>
        <w:t>Описание</w:t>
      </w:r>
      <w:r w:rsidRPr="006E3FB9">
        <w:rPr>
          <w:sz w:val="28"/>
          <w:szCs w:val="28"/>
        </w:rPr>
        <w:t>: Вспомогательный класс для работы со строками и форматированием данных.</w:t>
      </w:r>
    </w:p>
    <w:p w14:paraId="0FB89364" w14:textId="77777777" w:rsidR="00C02C89" w:rsidRPr="006E3FB9" w:rsidRDefault="00C02C89" w:rsidP="005B5145">
      <w:pPr>
        <w:pStyle w:val="vguList2"/>
        <w:ind w:firstLine="709"/>
        <w:rPr>
          <w:sz w:val="28"/>
          <w:szCs w:val="28"/>
        </w:rPr>
      </w:pPr>
      <w:r w:rsidRPr="006E3FB9">
        <w:rPr>
          <w:bCs/>
          <w:sz w:val="28"/>
          <w:szCs w:val="28"/>
        </w:rPr>
        <w:t>Функции</w:t>
      </w:r>
      <w:r w:rsidRPr="006E3FB9">
        <w:rPr>
          <w:sz w:val="28"/>
          <w:szCs w:val="28"/>
        </w:rPr>
        <w:t>: Преобразование строк в денежный формат, проверка наличия подстрок и прочие утилитарные функции.</w:t>
      </w:r>
    </w:p>
    <w:p w14:paraId="36FB202C" w14:textId="77777777" w:rsidR="00C02C89" w:rsidRPr="006E3FB9" w:rsidRDefault="00C02C89" w:rsidP="00BD30F7">
      <w:pPr>
        <w:numPr>
          <w:ilvl w:val="0"/>
          <w:numId w:val="15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6E3FB9">
        <w:rPr>
          <w:rFonts w:eastAsia="Times New Roman" w:cs="Times New Roman"/>
          <w:bCs/>
          <w:color w:val="000000"/>
          <w:sz w:val="28"/>
          <w:szCs w:val="28"/>
        </w:rPr>
        <w:t>FeedItem</w:t>
      </w:r>
    </w:p>
    <w:p w14:paraId="5B0DFE57" w14:textId="77777777" w:rsidR="00C02C89" w:rsidRPr="006E3FB9" w:rsidRDefault="00C02C89" w:rsidP="00BD30F7">
      <w:pPr>
        <w:pStyle w:val="vguList2"/>
        <w:ind w:firstLine="709"/>
        <w:rPr>
          <w:sz w:val="28"/>
          <w:szCs w:val="28"/>
        </w:rPr>
      </w:pPr>
      <w:r w:rsidRPr="006E3FB9">
        <w:rPr>
          <w:bCs/>
          <w:sz w:val="28"/>
          <w:szCs w:val="28"/>
        </w:rPr>
        <w:t>Описание</w:t>
      </w:r>
      <w:r w:rsidRPr="006E3FB9">
        <w:rPr>
          <w:sz w:val="28"/>
          <w:szCs w:val="28"/>
        </w:rPr>
        <w:t>: Модель, представляющая продукт.</w:t>
      </w:r>
    </w:p>
    <w:p w14:paraId="0D42E90F" w14:textId="7AA67121" w:rsidR="00C02C89" w:rsidRPr="006E3FB9" w:rsidRDefault="00C02C89" w:rsidP="00BD30F7">
      <w:pPr>
        <w:pStyle w:val="vguList2"/>
        <w:ind w:firstLine="709"/>
        <w:rPr>
          <w:sz w:val="28"/>
          <w:szCs w:val="28"/>
        </w:rPr>
      </w:pPr>
      <w:r w:rsidRPr="006E3FB9">
        <w:rPr>
          <w:bCs/>
          <w:sz w:val="28"/>
          <w:szCs w:val="28"/>
        </w:rPr>
        <w:t>Функции</w:t>
      </w:r>
      <w:r w:rsidRPr="006E3FB9">
        <w:rPr>
          <w:sz w:val="28"/>
          <w:szCs w:val="28"/>
        </w:rPr>
        <w:t>: Содержит все необходимые поля для хранения данных о продукте, таких как идентификатор, название, описание, изображения и цена.</w:t>
      </w:r>
    </w:p>
    <w:p w14:paraId="5C468BF4" w14:textId="77777777" w:rsidR="00BD30F7" w:rsidRDefault="00BD30F7" w:rsidP="00F94BA2">
      <w:pPr>
        <w:suppressAutoHyphens/>
        <w:spacing w:before="0"/>
        <w:ind w:firstLine="0"/>
        <w:contextualSpacing w:val="0"/>
        <w:rPr>
          <w:rFonts w:eastAsia="Times New Roman" w:cs="Times New Roman"/>
          <w:color w:val="000000"/>
          <w:sz w:val="28"/>
          <w:szCs w:val="28"/>
        </w:rPr>
      </w:pPr>
    </w:p>
    <w:p w14:paraId="5E4F021C" w14:textId="12E5B846" w:rsidR="005C23BA" w:rsidRDefault="009413FE" w:rsidP="00BD30F7">
      <w:pPr>
        <w:suppressAutoHyphens/>
        <w:spacing w:before="0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  <w:r w:rsidRPr="009413FE"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605D0894" wp14:editId="7BB59C60">
            <wp:extent cx="3535680" cy="3942257"/>
            <wp:effectExtent l="0" t="0" r="762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12" t="3320" r="9104" b="2489"/>
                    <a:stretch/>
                  </pic:blipFill>
                  <pic:spPr bwMode="auto">
                    <a:xfrm>
                      <a:off x="0" y="0"/>
                      <a:ext cx="3550479" cy="395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9D0F3" w14:textId="16AEABDE" w:rsidR="00BD30F7" w:rsidRPr="000E5691" w:rsidRDefault="00BD30F7" w:rsidP="00BD30F7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4</w:t>
      </w:r>
      <w:r w:rsidRPr="000E569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</w:t>
      </w:r>
      <w:r w:rsidRPr="00BD30F7">
        <w:rPr>
          <w:rFonts w:cs="Times New Roman"/>
          <w:sz w:val="28"/>
          <w:szCs w:val="28"/>
        </w:rPr>
        <w:t>Граф связей между компонентами</w:t>
      </w:r>
      <w:r w:rsidR="00C83EDD">
        <w:rPr>
          <w:rFonts w:cs="Times New Roman"/>
          <w:sz w:val="28"/>
          <w:szCs w:val="28"/>
        </w:rPr>
        <w:t xml:space="preserve"> (</w:t>
      </w:r>
      <w:r w:rsidR="00C83EDD">
        <w:rPr>
          <w:rFonts w:cs="Times New Roman"/>
          <w:sz w:val="28"/>
          <w:szCs w:val="28"/>
          <w:lang w:val="en-US"/>
        </w:rPr>
        <w:t>MII</w:t>
      </w:r>
      <w:r w:rsidR="00C83EDD">
        <w:rPr>
          <w:rFonts w:cs="Times New Roman"/>
          <w:sz w:val="28"/>
          <w:szCs w:val="28"/>
        </w:rPr>
        <w:t>)</w:t>
      </w:r>
    </w:p>
    <w:p w14:paraId="11DB22FC" w14:textId="77777777" w:rsidR="00BD30F7" w:rsidRDefault="00BD30F7" w:rsidP="00BD30F7">
      <w:pPr>
        <w:suppressAutoHyphens/>
        <w:spacing w:before="0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33C3D3F0" w14:textId="0723FB77" w:rsidR="005C23BA" w:rsidRPr="00955D15" w:rsidRDefault="00955D15" w:rsidP="00955D15">
      <w:pPr>
        <w:pStyle w:val="a0"/>
        <w:numPr>
          <w:ilvl w:val="0"/>
          <w:numId w:val="17"/>
        </w:numPr>
        <w:suppressAutoHyphens/>
        <w:contextualSpacing w:val="0"/>
        <w:rPr>
          <w:rFonts w:eastAsia="Times New Roman" w:cs="Times New Roman"/>
          <w:b/>
          <w:bCs/>
          <w:color w:val="000000"/>
          <w:sz w:val="28"/>
          <w:szCs w:val="28"/>
        </w:rPr>
      </w:pPr>
      <w:r w:rsidRPr="00955D15">
        <w:rPr>
          <w:b/>
          <w:sz w:val="28"/>
          <w:szCs w:val="28"/>
        </w:rPr>
        <w:t>Executive Apparel</w:t>
      </w:r>
    </w:p>
    <w:p w14:paraId="41241477" w14:textId="77777777" w:rsidR="00C02C89" w:rsidRPr="00C02C89" w:rsidRDefault="00C02C89" w:rsidP="00BD30F7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C02C89">
        <w:rPr>
          <w:rFonts w:eastAsia="Times New Roman" w:cs="Times New Roman"/>
          <w:color w:val="000000"/>
          <w:sz w:val="28"/>
          <w:szCs w:val="28"/>
        </w:rPr>
        <w:t xml:space="preserve">Информационная система предназначена для автоматизации процесса получения и обработки данных о продуктах с веб-сайтов поставщиков. Система </w:t>
      </w:r>
      <w:r w:rsidRPr="00C02C89">
        <w:rPr>
          <w:rFonts w:eastAsia="Times New Roman" w:cs="Times New Roman"/>
          <w:color w:val="000000"/>
          <w:sz w:val="28"/>
          <w:szCs w:val="28"/>
        </w:rPr>
        <w:lastRenderedPageBreak/>
        <w:t>используется компаниями, занимающимися торговлей и дистрибуцией, для сбора информации о товарах, включая их характеристики, изображения, цены и прочие данные. Это позволяет автоматизировать процесс обновления товарного каталога и улучшить качество данных, доступных для анализа и принятия бизнес-решений.</w:t>
      </w:r>
    </w:p>
    <w:p w14:paraId="2031F099" w14:textId="3C333070" w:rsidR="00C02C89" w:rsidRPr="00955D15" w:rsidRDefault="00C02C89" w:rsidP="00BD30F7">
      <w:pPr>
        <w:suppressAutoHyphens/>
        <w:spacing w:before="0"/>
        <w:ind w:firstLine="709"/>
        <w:contextualSpacing w:val="0"/>
        <w:rPr>
          <w:rFonts w:eastAsia="Times New Roman" w:cs="Times New Roman"/>
          <w:bCs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Компоненты системы</w:t>
      </w:r>
      <w:r w:rsidR="00955D15">
        <w:rPr>
          <w:rFonts w:eastAsia="Times New Roman" w:cs="Times New Roman"/>
          <w:bCs/>
          <w:color w:val="000000"/>
          <w:sz w:val="28"/>
          <w:szCs w:val="28"/>
        </w:rPr>
        <w:t>:</w:t>
      </w:r>
    </w:p>
    <w:p w14:paraId="36E7EF7B" w14:textId="77777777" w:rsidR="00C02C89" w:rsidRPr="00955D15" w:rsidRDefault="00C02C89" w:rsidP="00BD30F7">
      <w:pPr>
        <w:suppressAutoHyphens/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color w:val="000000"/>
          <w:sz w:val="28"/>
          <w:szCs w:val="28"/>
        </w:rPr>
        <w:t>Система состоит из нескольких ключевых компонентов:</w:t>
      </w:r>
    </w:p>
    <w:p w14:paraId="7ADB099D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HttpProcessor</w:t>
      </w:r>
    </w:p>
    <w:p w14:paraId="400CB443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Базовый класс, отвечающий за выполнение HTTP-запросов к веб-сайтам поставщиков и получение данных о продуктах.</w:t>
      </w:r>
    </w:p>
    <w:p w14:paraId="426C3B4B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Управляет поведением запросов, обрабатывает ответы и передает данные для дальнейшего парсинга.</w:t>
      </w:r>
    </w:p>
    <w:p w14:paraId="4D2B74A0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SitemapHttpProcessor</w:t>
      </w:r>
    </w:p>
    <w:p w14:paraId="172609CD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Класс, наследующий от HttpProcessor. Специализируется на работе с сайтами, имеющими карту сайта в формате XML.</w:t>
      </w:r>
    </w:p>
    <w:p w14:paraId="2952B1A0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Загружает и обрабатывает карту сайта, чтобы получить ссылки на страницы категорий и продуктов.</w:t>
      </w:r>
    </w:p>
    <w:p w14:paraId="64750AC9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Vendor</w:t>
      </w:r>
    </w:p>
    <w:p w14:paraId="792B9BAE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Класс, отвечающий за взаимодействие с конкретным веб-сайтом (например, Executive Apparel или Mutual Industries Inc.).</w:t>
      </w:r>
    </w:p>
    <w:p w14:paraId="19005A2D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Выполняет запросы к API или веб-страницам, получает и обрабатывает данные, передает их парсерам для извлечения нужной информации.</w:t>
      </w:r>
    </w:p>
    <w:p w14:paraId="3D901C7B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HtmlParser</w:t>
      </w:r>
    </w:p>
    <w:p w14:paraId="5CA173FF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Класс для парсинга HTML-страниц продуктов.</w:t>
      </w:r>
    </w:p>
    <w:p w14:paraId="38EBEB42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Извлекает данные из HTML-структуры, такие как идентификатор продукта, название, описание, изображения, цена и URL.</w:t>
      </w:r>
    </w:p>
    <w:p w14:paraId="4DAD12DA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XLSXParser</w:t>
      </w:r>
    </w:p>
    <w:p w14:paraId="03B900CD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Класс для парсинга данных из Excel файлов (XLSX).</w:t>
      </w:r>
    </w:p>
    <w:p w14:paraId="6B607683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Извлекает данные из таблиц Excel, такие как код продукта (MPN), описание, цена и прочие параметры.</w:t>
      </w:r>
    </w:p>
    <w:p w14:paraId="6EAF68B6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PriceParser</w:t>
      </w:r>
    </w:p>
    <w:p w14:paraId="5A510853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Класс для парсинга и обработки прайс-листов в формате Excel.</w:t>
      </w:r>
    </w:p>
    <w:p w14:paraId="71B93BE1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lastRenderedPageBreak/>
        <w:t>Функции</w:t>
      </w:r>
      <w:r w:rsidRPr="00955D15">
        <w:rPr>
          <w:sz w:val="28"/>
          <w:szCs w:val="28"/>
        </w:rPr>
        <w:t>: Извлекает и систематизирует данные о продуктах, такие как код продукта, описание и цена.</w:t>
      </w:r>
    </w:p>
    <w:p w14:paraId="6A3B1DDF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StringHelper</w:t>
      </w:r>
    </w:p>
    <w:p w14:paraId="78F5ED05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Вспомогательный класс для работы со строками и форматированием данных.</w:t>
      </w:r>
    </w:p>
    <w:p w14:paraId="0D92C012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Преобразование строк в денежный формат, проверка наличия подстрок и прочие утилитарные функции.</w:t>
      </w:r>
    </w:p>
    <w:p w14:paraId="51DF31B4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FeedItemService</w:t>
      </w:r>
    </w:p>
    <w:p w14:paraId="7A82A4F2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Сервис для управления данными о продуктах.</w:t>
      </w:r>
    </w:p>
    <w:p w14:paraId="00FEE0F6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Перемещает данные о ценах в основные данные о продуктах для последующего использования.</w:t>
      </w:r>
    </w:p>
    <w:p w14:paraId="4D08F962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PriceItem</w:t>
      </w:r>
    </w:p>
    <w:p w14:paraId="6C541165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Модель, представляющая цену продукта.</w:t>
      </w:r>
    </w:p>
    <w:p w14:paraId="702C5177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Хранит информацию о цене продукта, включая внутренний идентификатор поставщика.</w:t>
      </w:r>
    </w:p>
    <w:p w14:paraId="6F3E3325" w14:textId="77777777" w:rsidR="00C02C89" w:rsidRPr="00955D15" w:rsidRDefault="00C02C89" w:rsidP="00BD30F7">
      <w:pPr>
        <w:numPr>
          <w:ilvl w:val="0"/>
          <w:numId w:val="16"/>
        </w:numPr>
        <w:suppressAutoHyphens/>
        <w:spacing w:before="0"/>
        <w:ind w:left="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55D15">
        <w:rPr>
          <w:rFonts w:eastAsia="Times New Roman" w:cs="Times New Roman"/>
          <w:bCs/>
          <w:color w:val="000000"/>
          <w:sz w:val="28"/>
          <w:szCs w:val="28"/>
        </w:rPr>
        <w:t>Link</w:t>
      </w:r>
    </w:p>
    <w:p w14:paraId="403D0874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Описание</w:t>
      </w:r>
      <w:r w:rsidRPr="00955D15">
        <w:rPr>
          <w:sz w:val="28"/>
          <w:szCs w:val="28"/>
        </w:rPr>
        <w:t>: Модель, представляющая ссылку на продукт.</w:t>
      </w:r>
    </w:p>
    <w:p w14:paraId="007A2748" w14:textId="77777777" w:rsidR="00C02C89" w:rsidRPr="00955D15" w:rsidRDefault="00C02C89" w:rsidP="00955D15">
      <w:pPr>
        <w:pStyle w:val="vguList2"/>
        <w:ind w:firstLine="709"/>
        <w:rPr>
          <w:sz w:val="28"/>
          <w:szCs w:val="28"/>
        </w:rPr>
      </w:pPr>
      <w:r w:rsidRPr="00955D15">
        <w:rPr>
          <w:bCs/>
          <w:sz w:val="28"/>
          <w:szCs w:val="28"/>
        </w:rPr>
        <w:t>Функции</w:t>
      </w:r>
      <w:r w:rsidRPr="00955D15">
        <w:rPr>
          <w:sz w:val="28"/>
          <w:szCs w:val="28"/>
        </w:rPr>
        <w:t>: Создает и хранит ссылки на продукты для их дальнейшей обработки.</w:t>
      </w:r>
    </w:p>
    <w:p w14:paraId="35A11292" w14:textId="2E39BC63" w:rsidR="00C02C89" w:rsidRDefault="00134CD5" w:rsidP="00BD30F7">
      <w:pPr>
        <w:suppressAutoHyphens/>
        <w:spacing w:before="0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57A0FC" wp14:editId="6A9746CB">
            <wp:extent cx="3480149" cy="65913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210" cy="66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03B8" w14:textId="6D2952DA" w:rsidR="00BD30F7" w:rsidRPr="000E5691" w:rsidRDefault="00BD30F7" w:rsidP="00BD30F7">
      <w:pPr>
        <w:pStyle w:val="a9"/>
        <w:spacing w:after="0" w:line="360" w:lineRule="auto"/>
        <w:rPr>
          <w:rFonts w:cs="Times New Roman"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5</w:t>
      </w:r>
      <w:r w:rsidRPr="000E569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</w:t>
      </w:r>
      <w:r w:rsidRPr="00BD30F7">
        <w:rPr>
          <w:rFonts w:cs="Times New Roman"/>
          <w:sz w:val="28"/>
          <w:szCs w:val="28"/>
        </w:rPr>
        <w:t>Граф связей между компонентами</w:t>
      </w:r>
      <w:r w:rsidR="00C83EDD">
        <w:rPr>
          <w:rFonts w:cs="Times New Roman"/>
          <w:sz w:val="28"/>
          <w:szCs w:val="28"/>
        </w:rPr>
        <w:t xml:space="preserve"> (</w:t>
      </w:r>
      <w:r w:rsidR="00C83EDD">
        <w:rPr>
          <w:rFonts w:cs="Times New Roman"/>
          <w:sz w:val="28"/>
          <w:szCs w:val="28"/>
          <w:lang w:val="en-US"/>
        </w:rPr>
        <w:t>EXA</w:t>
      </w:r>
      <w:r w:rsidR="00C83EDD">
        <w:rPr>
          <w:rFonts w:cs="Times New Roman"/>
          <w:sz w:val="28"/>
          <w:szCs w:val="28"/>
        </w:rPr>
        <w:t>)</w:t>
      </w:r>
    </w:p>
    <w:p w14:paraId="77FCE6D2" w14:textId="77777777" w:rsidR="00BD30F7" w:rsidRPr="00C02C89" w:rsidRDefault="00BD30F7" w:rsidP="00BD30F7">
      <w:pPr>
        <w:suppressAutoHyphens/>
        <w:spacing w:before="0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14A2793D" w14:textId="77777777" w:rsidR="00F979B8" w:rsidRDefault="00F979B8" w:rsidP="00BD30F7">
      <w:pPr>
        <w:spacing w:before="0"/>
        <w:ind w:firstLine="709"/>
        <w:rPr>
          <w:sz w:val="28"/>
          <w:szCs w:val="28"/>
        </w:rPr>
      </w:pPr>
      <w:r w:rsidRPr="00E06C05">
        <w:rPr>
          <w:sz w:val="28"/>
          <w:szCs w:val="28"/>
        </w:rPr>
        <w:t>IDEF0 (Integration Definition for Function Modeling) диаграмма – это техника моделирования бизнес-процессов, которая используется для визуализации и описания функциональных потоков в организации. Диаграммы IDEF0 представляют собой графическое представление функций, действий и взаимодействий в бизнес-процессах, позволяя более глубоко и понятно понимать структуру процессов и их взаимодействие.</w:t>
      </w:r>
    </w:p>
    <w:p w14:paraId="3811E028" w14:textId="7A780A8D" w:rsidR="00F979B8" w:rsidRDefault="00F979B8" w:rsidP="00BD30F7">
      <w:pPr>
        <w:spacing w:before="0"/>
        <w:ind w:firstLine="709"/>
        <w:rPr>
          <w:sz w:val="28"/>
        </w:rPr>
      </w:pPr>
      <w:r>
        <w:rPr>
          <w:sz w:val="28"/>
        </w:rPr>
        <w:t xml:space="preserve">На рисунке ниже изображена </w:t>
      </w:r>
      <w:r w:rsidR="008F5E8E">
        <w:rPr>
          <w:sz w:val="28"/>
        </w:rPr>
        <w:t>функциональная модель приложений</w:t>
      </w:r>
      <w:r>
        <w:rPr>
          <w:sz w:val="28"/>
        </w:rPr>
        <w:t>:</w:t>
      </w:r>
    </w:p>
    <w:p w14:paraId="1326506A" w14:textId="2CC2C9DD" w:rsidR="00F979B8" w:rsidRDefault="008F5E8E" w:rsidP="00BD30F7">
      <w:pPr>
        <w:spacing w:before="0"/>
        <w:ind w:firstLine="0"/>
        <w:jc w:val="center"/>
        <w:rPr>
          <w:sz w:val="28"/>
          <w:szCs w:val="28"/>
        </w:rPr>
      </w:pPr>
      <w:r w:rsidRPr="008F5E8E">
        <w:rPr>
          <w:noProof/>
          <w:sz w:val="28"/>
          <w:szCs w:val="28"/>
        </w:rPr>
        <w:lastRenderedPageBreak/>
        <w:drawing>
          <wp:inline distT="0" distB="0" distL="0" distR="0" wp14:anchorId="47C6FA20" wp14:editId="31828E0A">
            <wp:extent cx="5562600" cy="3398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46" t="6149" r="10515" b="5390"/>
                    <a:stretch/>
                  </pic:blipFill>
                  <pic:spPr bwMode="auto">
                    <a:xfrm>
                      <a:off x="0" y="0"/>
                      <a:ext cx="55626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79F8A" w14:textId="200CCAA7" w:rsidR="00F979B8" w:rsidRDefault="00F979B8" w:rsidP="00BD30F7">
      <w:pPr>
        <w:pStyle w:val="a9"/>
        <w:spacing w:after="0" w:line="360" w:lineRule="auto"/>
        <w:ind w:firstLine="709"/>
        <w:rPr>
          <w:rFonts w:cs="Times New Roman"/>
          <w:iCs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="00BD30F7">
        <w:rPr>
          <w:rFonts w:cs="Times New Roman"/>
          <w:sz w:val="28"/>
          <w:szCs w:val="28"/>
        </w:rPr>
        <w:t>6</w:t>
      </w:r>
      <w:r w:rsidRPr="000E569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</w:t>
      </w:r>
      <w:r w:rsidR="008F5E8E">
        <w:rPr>
          <w:rFonts w:cs="Times New Roman"/>
          <w:iCs/>
          <w:sz w:val="28"/>
          <w:szCs w:val="28"/>
        </w:rPr>
        <w:t>Контекстная диаграмма приложений</w:t>
      </w:r>
    </w:p>
    <w:p w14:paraId="0718167D" w14:textId="77777777" w:rsidR="00217D0F" w:rsidRPr="00217D0F" w:rsidRDefault="00217D0F" w:rsidP="00BD30F7">
      <w:pPr>
        <w:spacing w:before="0"/>
        <w:ind w:firstLine="709"/>
      </w:pPr>
    </w:p>
    <w:p w14:paraId="33E05158" w14:textId="77777777" w:rsidR="00F979B8" w:rsidRPr="00F673AA" w:rsidRDefault="00F979B8" w:rsidP="00BD30F7">
      <w:pPr>
        <w:spacing w:before="0"/>
        <w:ind w:firstLine="709"/>
        <w:rPr>
          <w:sz w:val="28"/>
          <w:szCs w:val="28"/>
        </w:rPr>
      </w:pPr>
      <w:r w:rsidRPr="00F673AA">
        <w:rPr>
          <w:sz w:val="28"/>
          <w:szCs w:val="28"/>
        </w:rPr>
        <w:t>Внешней входящей информацией является:</w:t>
      </w:r>
    </w:p>
    <w:p w14:paraId="3F9D5923" w14:textId="77777777" w:rsidR="00F979B8" w:rsidRPr="00F673AA" w:rsidRDefault="00F979B8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</w:rPr>
        <w:t>З</w:t>
      </w:r>
      <w:r w:rsidRPr="00F673AA">
        <w:rPr>
          <w:sz w:val="28"/>
          <w:szCs w:val="28"/>
        </w:rPr>
        <w:t>апрос пользователя.</w:t>
      </w:r>
    </w:p>
    <w:p w14:paraId="12716816" w14:textId="77777777" w:rsidR="00F979B8" w:rsidRPr="00F673AA" w:rsidRDefault="00F979B8" w:rsidP="00BD30F7">
      <w:pPr>
        <w:spacing w:before="0"/>
        <w:ind w:firstLine="709"/>
        <w:rPr>
          <w:sz w:val="28"/>
          <w:szCs w:val="28"/>
        </w:rPr>
      </w:pPr>
      <w:r w:rsidRPr="00F673AA">
        <w:rPr>
          <w:sz w:val="28"/>
          <w:szCs w:val="28"/>
        </w:rPr>
        <w:t>Управляющим воздействием будут являться:</w:t>
      </w:r>
    </w:p>
    <w:p w14:paraId="23B2DBB3" w14:textId="77777777" w:rsidR="00F979B8" w:rsidRPr="00F673AA" w:rsidRDefault="00F979B8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</w:rPr>
        <w:t>Стандартизация кодирования: э</w:t>
      </w:r>
      <w:r w:rsidRPr="00F673AA">
        <w:rPr>
          <w:sz w:val="28"/>
          <w:szCs w:val="28"/>
        </w:rPr>
        <w:t>то набор правил и рекомендаций, которым должны следовать разработчики при написании кода. Стандартизация кодирования помогает обеспечить единообразие, улучшить читаемость и сопровождение кода, а та</w:t>
      </w:r>
      <w:r>
        <w:rPr>
          <w:sz w:val="28"/>
          <w:szCs w:val="28"/>
        </w:rPr>
        <w:t>кже облегчить совместную работу;</w:t>
      </w:r>
    </w:p>
    <w:p w14:paraId="1FA3355A" w14:textId="77777777" w:rsidR="00F979B8" w:rsidRPr="00F673AA" w:rsidRDefault="00F979B8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: д</w:t>
      </w:r>
      <w:r w:rsidRPr="00F673AA">
        <w:rPr>
          <w:sz w:val="28"/>
          <w:szCs w:val="28"/>
        </w:rPr>
        <w:t>окументация API содержит описание всех доступных методов и конечных точек API, а также информацию о форматах запросов и ответов, требованиях к аутентификации, допустимых параметрах и возможных ошибках.</w:t>
      </w:r>
    </w:p>
    <w:p w14:paraId="53427092" w14:textId="77777777" w:rsidR="00F979B8" w:rsidRPr="00F673AA" w:rsidRDefault="00F979B8" w:rsidP="00BD30F7">
      <w:pPr>
        <w:spacing w:before="0"/>
        <w:ind w:firstLine="709"/>
        <w:rPr>
          <w:sz w:val="28"/>
          <w:szCs w:val="28"/>
        </w:rPr>
      </w:pPr>
      <w:r w:rsidRPr="00F673AA">
        <w:rPr>
          <w:sz w:val="28"/>
          <w:szCs w:val="28"/>
        </w:rPr>
        <w:t>Механизмом управления будут являться:</w:t>
      </w:r>
    </w:p>
    <w:p w14:paraId="36E577B1" w14:textId="77777777" w:rsidR="00F979B8" w:rsidRPr="00F673AA" w:rsidRDefault="00F979B8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: р</w:t>
      </w:r>
      <w:r w:rsidRPr="00F673AA">
        <w:rPr>
          <w:sz w:val="28"/>
          <w:szCs w:val="28"/>
        </w:rPr>
        <w:t>аспределенная система контроля версий для отслеживания изменений в код</w:t>
      </w:r>
      <w:r>
        <w:rPr>
          <w:sz w:val="28"/>
          <w:szCs w:val="28"/>
        </w:rPr>
        <w:t>е и управления версиями проекта;</w:t>
      </w:r>
    </w:p>
    <w:p w14:paraId="1C2D954C" w14:textId="77777777" w:rsidR="00F979B8" w:rsidRDefault="00F979B8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Composer</w:t>
      </w:r>
      <w:r>
        <w:rPr>
          <w:sz w:val="28"/>
          <w:szCs w:val="28"/>
        </w:rPr>
        <w:t>: м</w:t>
      </w:r>
      <w:r w:rsidRPr="00F673AA">
        <w:rPr>
          <w:sz w:val="28"/>
          <w:szCs w:val="28"/>
        </w:rPr>
        <w:t>енеджер зависимостей для PHP, который позволяет легко управлять внешними библиотеками и пакетами, необходимыми для работ</w:t>
      </w:r>
      <w:r>
        <w:rPr>
          <w:sz w:val="28"/>
          <w:szCs w:val="28"/>
        </w:rPr>
        <w:t>ы проекта;</w:t>
      </w:r>
    </w:p>
    <w:p w14:paraId="1BC54FD7" w14:textId="27E62D2B" w:rsidR="00F979B8" w:rsidRPr="00F673AA" w:rsidRDefault="008F5E8E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</w:rPr>
        <w:t>Данные с сайтов</w:t>
      </w:r>
      <w:r w:rsidR="00F979B8" w:rsidRPr="00F673AA">
        <w:rPr>
          <w:sz w:val="28"/>
          <w:szCs w:val="28"/>
        </w:rPr>
        <w:t>:</w:t>
      </w:r>
      <w:r>
        <w:rPr>
          <w:sz w:val="28"/>
          <w:szCs w:val="28"/>
        </w:rPr>
        <w:t xml:space="preserve"> информация о товарах</w:t>
      </w:r>
      <w:r w:rsidR="00F979B8" w:rsidRPr="00F673AA">
        <w:rPr>
          <w:sz w:val="28"/>
          <w:szCs w:val="28"/>
        </w:rPr>
        <w:t>;</w:t>
      </w:r>
    </w:p>
    <w:p w14:paraId="7B94ACAA" w14:textId="77777777" w:rsidR="00F979B8" w:rsidRPr="00F673AA" w:rsidRDefault="00F979B8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8.2: в</w:t>
      </w:r>
      <w:r w:rsidRPr="00F673AA">
        <w:rPr>
          <w:sz w:val="28"/>
          <w:szCs w:val="28"/>
        </w:rPr>
        <w:t>ерсия языка программирования PHP, используемая для разработки программного модуля.</w:t>
      </w:r>
    </w:p>
    <w:p w14:paraId="11B0F37E" w14:textId="77777777" w:rsidR="00F979B8" w:rsidRPr="00F673AA" w:rsidRDefault="00F979B8" w:rsidP="00BD30F7">
      <w:pPr>
        <w:spacing w:before="0"/>
        <w:ind w:firstLine="709"/>
        <w:rPr>
          <w:sz w:val="28"/>
          <w:szCs w:val="28"/>
        </w:rPr>
      </w:pPr>
      <w:r w:rsidRPr="00F673AA">
        <w:rPr>
          <w:sz w:val="28"/>
          <w:szCs w:val="28"/>
        </w:rPr>
        <w:lastRenderedPageBreak/>
        <w:t>Внешней исходящей информацией будет являться:</w:t>
      </w:r>
    </w:p>
    <w:p w14:paraId="4C79D475" w14:textId="063DFF48" w:rsidR="00F979B8" w:rsidRPr="00F673AA" w:rsidRDefault="00F979B8" w:rsidP="00BD30F7">
      <w:pPr>
        <w:pStyle w:val="vguList2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Собранные данные: </w:t>
      </w:r>
      <w:r w:rsidR="00C83EDD">
        <w:rPr>
          <w:sz w:val="28"/>
          <w:szCs w:val="28"/>
        </w:rPr>
        <w:t>И</w:t>
      </w:r>
      <w:r>
        <w:rPr>
          <w:sz w:val="28"/>
          <w:szCs w:val="28"/>
        </w:rPr>
        <w:t>нформация о товарах</w:t>
      </w:r>
      <w:r w:rsidRPr="00F673AA">
        <w:rPr>
          <w:sz w:val="28"/>
          <w:szCs w:val="28"/>
        </w:rPr>
        <w:t>, такая как идентификатор (MPN или SKU), название</w:t>
      </w:r>
      <w:r>
        <w:rPr>
          <w:sz w:val="28"/>
          <w:szCs w:val="28"/>
        </w:rPr>
        <w:t>, описание, изображения, и цена</w:t>
      </w:r>
      <w:r w:rsidR="00C83EDD">
        <w:rPr>
          <w:sz w:val="28"/>
          <w:szCs w:val="28"/>
        </w:rPr>
        <w:t xml:space="preserve"> собранная в формате </w:t>
      </w:r>
      <w:r w:rsidR="00C83EDD">
        <w:rPr>
          <w:sz w:val="28"/>
          <w:szCs w:val="28"/>
          <w:lang w:val="en-US"/>
        </w:rPr>
        <w:t>XLSX</w:t>
      </w:r>
      <w:r w:rsidR="00C83EDD" w:rsidRPr="00C83EDD">
        <w:rPr>
          <w:sz w:val="28"/>
          <w:szCs w:val="28"/>
        </w:rPr>
        <w:t xml:space="preserve"> </w:t>
      </w:r>
      <w:r w:rsidR="00C83EDD">
        <w:rPr>
          <w:sz w:val="28"/>
          <w:szCs w:val="28"/>
        </w:rPr>
        <w:t xml:space="preserve">и </w:t>
      </w:r>
      <w:r w:rsidR="00C83EDD"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14:paraId="36299BC5" w14:textId="3DBE214B" w:rsidR="00945285" w:rsidRDefault="00F979B8" w:rsidP="00C83EDD">
      <w:pPr>
        <w:suppressAutoHyphens/>
        <w:spacing w:before="0"/>
        <w:ind w:firstLine="709"/>
        <w:contextualSpacing w:val="0"/>
        <w:rPr>
          <w:sz w:val="28"/>
          <w:szCs w:val="28"/>
        </w:rPr>
      </w:pPr>
      <w:r w:rsidRPr="00F673AA">
        <w:rPr>
          <w:sz w:val="28"/>
          <w:szCs w:val="28"/>
        </w:rPr>
        <w:t>Для разбиения сложного процесса на составляющие подф</w:t>
      </w:r>
      <w:r>
        <w:rPr>
          <w:sz w:val="28"/>
          <w:szCs w:val="28"/>
        </w:rPr>
        <w:t>ункции применяется декомпозиция:</w:t>
      </w:r>
    </w:p>
    <w:p w14:paraId="42101D74" w14:textId="77777777" w:rsidR="00F94BA2" w:rsidRDefault="00F94BA2" w:rsidP="00BD30F7">
      <w:pPr>
        <w:suppressAutoHyphens/>
        <w:spacing w:before="0"/>
        <w:ind w:left="708" w:firstLine="709"/>
        <w:contextualSpacing w:val="0"/>
        <w:rPr>
          <w:sz w:val="28"/>
          <w:szCs w:val="28"/>
        </w:rPr>
      </w:pPr>
    </w:p>
    <w:p w14:paraId="202717E1" w14:textId="67CCF316" w:rsidR="00F979B8" w:rsidRDefault="0097214D" w:rsidP="00BD30F7">
      <w:pPr>
        <w:suppressAutoHyphens/>
        <w:spacing w:before="0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  <w:r w:rsidRPr="0097214D"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61E90EAC" wp14:editId="7A00F17C">
            <wp:extent cx="6426835" cy="5021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3" t="3157" b="2272"/>
                    <a:stretch/>
                  </pic:blipFill>
                  <pic:spPr bwMode="auto">
                    <a:xfrm>
                      <a:off x="0" y="0"/>
                      <a:ext cx="6426835" cy="502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2017A" w14:textId="14D338FD" w:rsidR="0097214D" w:rsidRDefault="0097214D" w:rsidP="00BD30F7">
      <w:pPr>
        <w:pStyle w:val="a9"/>
        <w:spacing w:after="0" w:line="360" w:lineRule="auto"/>
        <w:ind w:firstLine="709"/>
        <w:rPr>
          <w:rFonts w:cs="Times New Roman"/>
          <w:iCs/>
          <w:sz w:val="28"/>
          <w:szCs w:val="28"/>
        </w:rPr>
      </w:pPr>
      <w:r w:rsidRPr="000E5691">
        <w:rPr>
          <w:rFonts w:cs="Times New Roman"/>
          <w:sz w:val="28"/>
          <w:szCs w:val="28"/>
        </w:rPr>
        <w:t xml:space="preserve">Рисунок </w:t>
      </w:r>
      <w:r w:rsidR="00BD30F7">
        <w:rPr>
          <w:rFonts w:cs="Times New Roman"/>
          <w:sz w:val="28"/>
          <w:szCs w:val="28"/>
        </w:rPr>
        <w:t>7</w:t>
      </w:r>
      <w:r w:rsidRPr="000E569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</w:t>
      </w:r>
      <w:r w:rsidR="00C83EDD">
        <w:rPr>
          <w:rFonts w:cs="Times New Roman"/>
          <w:iCs/>
          <w:sz w:val="28"/>
          <w:szCs w:val="28"/>
        </w:rPr>
        <w:t xml:space="preserve">Декомпозиция </w:t>
      </w:r>
      <w:r w:rsidR="00C83EDD">
        <w:rPr>
          <w:rFonts w:cs="Times New Roman"/>
          <w:iCs/>
          <w:sz w:val="28"/>
          <w:szCs w:val="28"/>
          <w:lang w:val="en-US"/>
        </w:rPr>
        <w:t>IDIEF0</w:t>
      </w:r>
    </w:p>
    <w:p w14:paraId="3C96839C" w14:textId="77777777" w:rsidR="0097214D" w:rsidRPr="00945285" w:rsidRDefault="0097214D" w:rsidP="00BD30F7">
      <w:pPr>
        <w:suppressAutoHyphens/>
        <w:spacing w:before="0"/>
        <w:ind w:firstLine="709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22EBE90A" w14:textId="6F0AA590" w:rsidR="00945285" w:rsidRPr="00BD30F7" w:rsidRDefault="00F979B8" w:rsidP="00BD30F7">
      <w:pPr>
        <w:pStyle w:val="2"/>
        <w:spacing w:before="0"/>
        <w:ind w:firstLine="709"/>
        <w:rPr>
          <w:sz w:val="28"/>
          <w:szCs w:val="28"/>
        </w:rPr>
      </w:pPr>
      <w:r w:rsidRPr="005D4CCC">
        <w:rPr>
          <w:sz w:val="28"/>
          <w:szCs w:val="28"/>
        </w:rPr>
        <w:t xml:space="preserve"> </w:t>
      </w:r>
      <w:bookmarkStart w:id="11" w:name="_Toc169810920"/>
      <w:r w:rsidRPr="005D4CCC">
        <w:rPr>
          <w:sz w:val="28"/>
          <w:szCs w:val="28"/>
        </w:rPr>
        <w:t>Разработка программного модуля</w:t>
      </w:r>
      <w:bookmarkEnd w:id="11"/>
      <w:r w:rsidR="00945285" w:rsidRPr="005D4CCC">
        <w:rPr>
          <w:sz w:val="28"/>
          <w:szCs w:val="28"/>
        </w:rPr>
        <w:t xml:space="preserve"> </w:t>
      </w:r>
    </w:p>
    <w:p w14:paraId="0EA82CFD" w14:textId="00A2136F" w:rsidR="00F979B8" w:rsidRPr="00637888" w:rsidRDefault="00F979B8" w:rsidP="00BD30F7">
      <w:pPr>
        <w:spacing w:before="0"/>
        <w:ind w:firstLine="709"/>
        <w:rPr>
          <w:sz w:val="28"/>
          <w:szCs w:val="28"/>
        </w:rPr>
      </w:pPr>
      <w:r w:rsidRPr="0035065E">
        <w:rPr>
          <w:sz w:val="28"/>
          <w:szCs w:val="28"/>
        </w:rPr>
        <w:t xml:space="preserve">В </w:t>
      </w:r>
      <w:r>
        <w:rPr>
          <w:sz w:val="28"/>
          <w:szCs w:val="28"/>
        </w:rPr>
        <w:t>процессе разработки программного модуля</w:t>
      </w:r>
      <w:r w:rsidR="00C02C89" w:rsidRPr="00C02C89">
        <w:rPr>
          <w:sz w:val="28"/>
          <w:szCs w:val="28"/>
        </w:rPr>
        <w:t xml:space="preserve"> </w:t>
      </w:r>
      <w:r w:rsidR="00C02C89">
        <w:rPr>
          <w:sz w:val="28"/>
          <w:szCs w:val="28"/>
        </w:rPr>
        <w:t>для парсинга сайтов</w:t>
      </w:r>
      <w:r>
        <w:rPr>
          <w:sz w:val="28"/>
          <w:szCs w:val="28"/>
        </w:rPr>
        <w:t xml:space="preserve"> были созданы три</w:t>
      </w:r>
      <w:r w:rsidRPr="0035065E">
        <w:rPr>
          <w:sz w:val="28"/>
          <w:szCs w:val="28"/>
        </w:rPr>
        <w:t xml:space="preserve"> PHP-файла: </w:t>
      </w:r>
      <w:r>
        <w:rPr>
          <w:sz w:val="28"/>
          <w:szCs w:val="28"/>
        </w:rPr>
        <w:t>«</w:t>
      </w:r>
      <w:r w:rsidRPr="0035065E">
        <w:rPr>
          <w:bCs/>
          <w:sz w:val="28"/>
          <w:szCs w:val="28"/>
        </w:rPr>
        <w:t>Vendor.php»</w:t>
      </w:r>
      <w:r>
        <w:rPr>
          <w:sz w:val="28"/>
          <w:szCs w:val="28"/>
        </w:rPr>
        <w:t xml:space="preserve">, </w:t>
      </w:r>
      <w:r w:rsidRPr="0035065E">
        <w:rPr>
          <w:sz w:val="28"/>
          <w:szCs w:val="28"/>
        </w:rPr>
        <w:t>«</w:t>
      </w:r>
      <w:r w:rsidRPr="0035065E">
        <w:rPr>
          <w:bCs/>
          <w:sz w:val="28"/>
          <w:szCs w:val="28"/>
        </w:rPr>
        <w:t>Parser.php»</w:t>
      </w:r>
      <w:r>
        <w:rPr>
          <w:bCs/>
          <w:sz w:val="28"/>
          <w:szCs w:val="28"/>
        </w:rPr>
        <w:t xml:space="preserve"> и </w:t>
      </w:r>
      <w:r w:rsidRPr="0035065E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Price</w:t>
      </w:r>
      <w:r w:rsidRPr="0035065E">
        <w:rPr>
          <w:bCs/>
          <w:sz w:val="28"/>
          <w:szCs w:val="28"/>
        </w:rPr>
        <w:t>Parser.php»</w:t>
      </w:r>
      <w:r w:rsidRPr="0035065E">
        <w:rPr>
          <w:sz w:val="28"/>
          <w:szCs w:val="28"/>
        </w:rPr>
        <w:t>.</w:t>
      </w:r>
    </w:p>
    <w:p w14:paraId="64D29257" w14:textId="77777777" w:rsidR="00F979B8" w:rsidRDefault="00F979B8" w:rsidP="00BD30F7">
      <w:pPr>
        <w:spacing w:before="0"/>
        <w:ind w:firstLine="709"/>
        <w:rPr>
          <w:sz w:val="28"/>
          <w:szCs w:val="28"/>
        </w:rPr>
      </w:pPr>
      <w:r w:rsidRPr="00637888">
        <w:rPr>
          <w:sz w:val="28"/>
          <w:szCs w:val="28"/>
        </w:rPr>
        <w:t xml:space="preserve">Класс Vendor отвечает за взаимодействие с веб-сайтом и получение данных о продуктах. Он наследует от HttpProcessor и управляет поведением процессора, </w:t>
      </w:r>
      <w:r w:rsidRPr="00637888">
        <w:rPr>
          <w:sz w:val="28"/>
          <w:szCs w:val="28"/>
        </w:rPr>
        <w:lastRenderedPageBreak/>
        <w:t>задавая соответств</w:t>
      </w:r>
      <w:r>
        <w:rPr>
          <w:sz w:val="28"/>
          <w:szCs w:val="28"/>
        </w:rPr>
        <w:t>ующие константы и свойства</w:t>
      </w:r>
      <w:r w:rsidRPr="00637888">
        <w:rPr>
          <w:sz w:val="28"/>
          <w:szCs w:val="28"/>
        </w:rPr>
        <w:t>. В данном случае, Vendor выполняет запросы к API сайта BHI для получения данных о продуктах.</w:t>
      </w:r>
    </w:p>
    <w:p w14:paraId="7D4508CA" w14:textId="6C640996" w:rsidR="00F979B8" w:rsidRDefault="00F979B8" w:rsidP="00BD30F7">
      <w:pPr>
        <w:spacing w:before="0"/>
        <w:ind w:firstLine="709"/>
        <w:rPr>
          <w:sz w:val="28"/>
          <w:szCs w:val="28"/>
        </w:rPr>
      </w:pPr>
      <w:r w:rsidRPr="00637888">
        <w:rPr>
          <w:sz w:val="28"/>
          <w:szCs w:val="28"/>
        </w:rPr>
        <w:t>Класс Parser обрабатывает данные о продукте, собранные процессором, и возвращает экземпляр класса FeedItem. Для каждого поля FeedItem у парсера реализован соответствующий метод. В данном случае, Parser отвечает за извлечение данных о продукте, таких как идентификатор, название, описание, изображения и цена.</w:t>
      </w:r>
    </w:p>
    <w:p w14:paraId="54D0A937" w14:textId="7C134CF9" w:rsidR="00F979B8" w:rsidRPr="00E3429B" w:rsidRDefault="00F979B8" w:rsidP="00BD30F7">
      <w:pPr>
        <w:spacing w:before="0"/>
        <w:ind w:firstLine="709"/>
        <w:rPr>
          <w:bCs/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Price</w:t>
      </w:r>
      <w:r w:rsidRPr="0035065E">
        <w:rPr>
          <w:bCs/>
          <w:sz w:val="28"/>
          <w:szCs w:val="28"/>
        </w:rPr>
        <w:t>Parser</w:t>
      </w:r>
      <w:r w:rsidR="00C02C89" w:rsidRPr="00C02C89">
        <w:rPr>
          <w:bCs/>
          <w:sz w:val="28"/>
          <w:szCs w:val="28"/>
        </w:rPr>
        <w:t xml:space="preserve"> отвечает за парсинг и обработку данных прайс-листов, представленных в формате </w:t>
      </w:r>
      <w:r w:rsidR="00C02C89" w:rsidRPr="00C02C89">
        <w:rPr>
          <w:bCs/>
          <w:sz w:val="28"/>
          <w:szCs w:val="28"/>
          <w:lang w:val="en-US"/>
        </w:rPr>
        <w:t>Excel</w:t>
      </w:r>
      <w:r w:rsidR="00C02C89" w:rsidRPr="00C02C89">
        <w:rPr>
          <w:bCs/>
          <w:sz w:val="28"/>
          <w:szCs w:val="28"/>
        </w:rPr>
        <w:t xml:space="preserve"> (</w:t>
      </w:r>
      <w:r w:rsidR="00C02C89" w:rsidRPr="00C02C89">
        <w:rPr>
          <w:bCs/>
          <w:sz w:val="28"/>
          <w:szCs w:val="28"/>
          <w:lang w:val="en-US"/>
        </w:rPr>
        <w:t>XLSX</w:t>
      </w:r>
      <w:r w:rsidR="00C02C89" w:rsidRPr="00C02C89">
        <w:rPr>
          <w:bCs/>
          <w:sz w:val="28"/>
          <w:szCs w:val="28"/>
        </w:rPr>
        <w:t>). Его основная задача заключается в извлечении и систематизации данных о продуктах из прайс-листов</w:t>
      </w:r>
      <w:r w:rsidR="00C02C89">
        <w:rPr>
          <w:bCs/>
          <w:sz w:val="28"/>
          <w:szCs w:val="28"/>
        </w:rPr>
        <w:t>.</w:t>
      </w:r>
    </w:p>
    <w:p w14:paraId="5C6F30E1" w14:textId="77777777" w:rsidR="00F979B8" w:rsidRPr="00E06C05" w:rsidRDefault="00F979B8" w:rsidP="00BD30F7">
      <w:pPr>
        <w:spacing w:before="0"/>
        <w:ind w:firstLine="709"/>
        <w:rPr>
          <w:sz w:val="28"/>
          <w:szCs w:val="28"/>
        </w:rPr>
      </w:pPr>
      <w:r w:rsidRPr="0035065E">
        <w:rPr>
          <w:sz w:val="28"/>
          <w:szCs w:val="28"/>
        </w:rPr>
        <w:t xml:space="preserve"> </w:t>
      </w:r>
      <w:r w:rsidRPr="00E06C05">
        <w:rPr>
          <w:sz w:val="28"/>
          <w:szCs w:val="28"/>
        </w:rPr>
        <w:t>Код программы представлен в Приложении А.</w:t>
      </w:r>
    </w:p>
    <w:p w14:paraId="7C327024" w14:textId="77777777" w:rsidR="00945285" w:rsidRPr="00945285" w:rsidRDefault="00945285" w:rsidP="00BD30F7">
      <w:pPr>
        <w:suppressAutoHyphens/>
        <w:spacing w:before="0"/>
        <w:ind w:left="360"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</w:p>
    <w:p w14:paraId="7A1453A9" w14:textId="2D214D85" w:rsidR="00945285" w:rsidRPr="00BD30F7" w:rsidRDefault="00945285" w:rsidP="00BD30F7">
      <w:pPr>
        <w:pStyle w:val="2"/>
        <w:spacing w:before="0"/>
        <w:ind w:firstLine="709"/>
        <w:rPr>
          <w:sz w:val="28"/>
          <w:szCs w:val="28"/>
        </w:rPr>
      </w:pPr>
      <w:r w:rsidRPr="005D4CCC">
        <w:rPr>
          <w:sz w:val="28"/>
          <w:szCs w:val="28"/>
        </w:rPr>
        <w:t xml:space="preserve"> </w:t>
      </w:r>
      <w:bookmarkStart w:id="12" w:name="_Toc169810921"/>
      <w:r w:rsidRPr="005D4CCC">
        <w:rPr>
          <w:sz w:val="28"/>
          <w:szCs w:val="28"/>
        </w:rPr>
        <w:t>Тестирование и отладка программного модуля</w:t>
      </w:r>
      <w:bookmarkEnd w:id="12"/>
    </w:p>
    <w:p w14:paraId="3F3F7833" w14:textId="3773863B" w:rsidR="00660587" w:rsidRPr="009B2AD7" w:rsidRDefault="00660587" w:rsidP="00BD30F7">
      <w:pPr>
        <w:spacing w:before="0"/>
        <w:ind w:firstLine="709"/>
        <w:rPr>
          <w:sz w:val="28"/>
          <w:szCs w:val="28"/>
        </w:rPr>
      </w:pPr>
      <w:r w:rsidRPr="009B2AD7">
        <w:rPr>
          <w:sz w:val="28"/>
          <w:szCs w:val="28"/>
        </w:rPr>
        <w:t>Тестирование программного модуля включало в себя проверку различных аспектов сбора и обр</w:t>
      </w:r>
      <w:r w:rsidR="00E77D41">
        <w:rPr>
          <w:sz w:val="28"/>
          <w:szCs w:val="28"/>
        </w:rPr>
        <w:t xml:space="preserve">аботки данных о товарах с сайтов. </w:t>
      </w:r>
      <w:r w:rsidRPr="009B2AD7">
        <w:rPr>
          <w:sz w:val="28"/>
          <w:szCs w:val="28"/>
        </w:rPr>
        <w:t xml:space="preserve">Цель тестирования заключалась в проверке корректного формирования </w:t>
      </w:r>
      <w:r w:rsidR="00E77D41">
        <w:rPr>
          <w:sz w:val="28"/>
          <w:szCs w:val="28"/>
          <w:lang w:val="en-US"/>
        </w:rPr>
        <w:t>XLS</w:t>
      </w:r>
      <w:r w:rsidR="00C83EDD">
        <w:rPr>
          <w:sz w:val="28"/>
          <w:szCs w:val="28"/>
          <w:lang w:val="en-US"/>
        </w:rPr>
        <w:t>X</w:t>
      </w:r>
      <w:r w:rsidR="00C83EDD" w:rsidRPr="00C83EDD">
        <w:rPr>
          <w:sz w:val="28"/>
          <w:szCs w:val="28"/>
        </w:rPr>
        <w:t xml:space="preserve"> </w:t>
      </w:r>
      <w:r w:rsidR="00E77D41">
        <w:rPr>
          <w:sz w:val="28"/>
          <w:szCs w:val="28"/>
        </w:rPr>
        <w:t xml:space="preserve">и </w:t>
      </w:r>
      <w:r w:rsidR="00E77D41">
        <w:rPr>
          <w:sz w:val="28"/>
          <w:szCs w:val="28"/>
          <w:lang w:val="en-US"/>
        </w:rPr>
        <w:t>JSON</w:t>
      </w:r>
      <w:r w:rsidR="00E77D41">
        <w:rPr>
          <w:sz w:val="28"/>
          <w:szCs w:val="28"/>
        </w:rPr>
        <w:t xml:space="preserve"> файлов</w:t>
      </w:r>
      <w:r>
        <w:rPr>
          <w:sz w:val="28"/>
          <w:szCs w:val="28"/>
        </w:rPr>
        <w:t xml:space="preserve"> с данными о продуктах</w:t>
      </w:r>
      <w:r w:rsidRPr="009B2AD7">
        <w:rPr>
          <w:sz w:val="28"/>
          <w:szCs w:val="28"/>
        </w:rPr>
        <w:t>, а также в выявлении и исправлении ошибок в процессе работы модуля.</w:t>
      </w:r>
    </w:p>
    <w:p w14:paraId="00F3147F" w14:textId="77777777" w:rsidR="00660587" w:rsidRDefault="00660587" w:rsidP="00BD30F7">
      <w:pPr>
        <w:spacing w:before="0"/>
        <w:ind w:firstLine="709"/>
      </w:pPr>
    </w:p>
    <w:p w14:paraId="0866090F" w14:textId="77777777" w:rsidR="00660587" w:rsidRPr="00CC3F26" w:rsidRDefault="00660587" w:rsidP="002F694E">
      <w:pPr>
        <w:spacing w:before="0"/>
        <w:ind w:firstLine="0"/>
      </w:pPr>
      <w:r w:rsidRPr="00CC3F26">
        <w:t>Таблица 2 - Результаты испытаний</w:t>
      </w:r>
    </w:p>
    <w:tbl>
      <w:tblPr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3998"/>
        <w:gridCol w:w="1389"/>
        <w:gridCol w:w="1559"/>
        <w:gridCol w:w="1701"/>
      </w:tblGrid>
      <w:tr w:rsidR="00660587" w:rsidRPr="009F7B18" w14:paraId="56083E6B" w14:textId="77777777" w:rsidTr="00B96E1D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762B6A" w14:textId="77777777" w:rsidR="00660587" w:rsidRPr="009F7B18" w:rsidRDefault="00660587" w:rsidP="00BD30F7">
            <w:pPr>
              <w:pStyle w:val="vgutTableName"/>
              <w:spacing w:before="0" w:after="0" w:line="360" w:lineRule="auto"/>
              <w:jc w:val="center"/>
            </w:pPr>
            <w:r w:rsidRPr="009F7B18">
              <w:t>№</w:t>
            </w:r>
          </w:p>
        </w:tc>
        <w:tc>
          <w:tcPr>
            <w:tcW w:w="3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6C51DE" w14:textId="77777777" w:rsidR="00660587" w:rsidRPr="009F7B18" w:rsidRDefault="00660587" w:rsidP="00BD30F7">
            <w:pPr>
              <w:pStyle w:val="vgutTableName"/>
              <w:spacing w:before="0" w:after="0" w:line="360" w:lineRule="auto"/>
              <w:jc w:val="center"/>
            </w:pPr>
            <w:r w:rsidRPr="009F7B18">
              <w:t>Шаг испытаний (проверок)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D9766" w14:textId="77777777" w:rsidR="00660587" w:rsidRPr="009F7B18" w:rsidRDefault="00660587" w:rsidP="00BD30F7">
            <w:pPr>
              <w:pStyle w:val="vgutTableName"/>
              <w:spacing w:before="0" w:after="0" w:line="360" w:lineRule="auto"/>
              <w:jc w:val="center"/>
            </w:pPr>
            <w:r w:rsidRPr="009F7B18">
              <w:t>№ пункта</w:t>
            </w:r>
          </w:p>
          <w:p w14:paraId="61F61784" w14:textId="77777777" w:rsidR="00660587" w:rsidRPr="009F7B18" w:rsidRDefault="00660587" w:rsidP="00BD30F7">
            <w:pPr>
              <w:pStyle w:val="vgutTableName"/>
              <w:spacing w:before="0" w:after="0" w:line="360" w:lineRule="auto"/>
              <w:jc w:val="center"/>
            </w:pPr>
            <w:r w:rsidRPr="009F7B18"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F11FA2" w14:textId="77777777" w:rsidR="00660587" w:rsidRPr="009F7B18" w:rsidRDefault="00660587" w:rsidP="00BD30F7">
            <w:pPr>
              <w:pStyle w:val="vgutTableName"/>
              <w:spacing w:before="0" w:after="0" w:line="360" w:lineRule="auto"/>
              <w:jc w:val="center"/>
            </w:pPr>
            <w:r w:rsidRPr="009F7B18"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76D49" w14:textId="77777777" w:rsidR="00660587" w:rsidRPr="009F7B18" w:rsidRDefault="00660587" w:rsidP="00BD30F7">
            <w:pPr>
              <w:pStyle w:val="vgutTableName"/>
              <w:spacing w:before="0" w:after="0" w:line="360" w:lineRule="auto"/>
              <w:jc w:val="center"/>
            </w:pPr>
            <w:r w:rsidRPr="009F7B18">
              <w:t>Примечания</w:t>
            </w:r>
          </w:p>
        </w:tc>
      </w:tr>
      <w:tr w:rsidR="00660587" w:rsidRPr="009F7B18" w14:paraId="4B3B2FD3" w14:textId="77777777" w:rsidTr="00B96E1D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F71DB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 w:rsidRPr="009F7B18">
              <w:t>1</w:t>
            </w:r>
          </w:p>
        </w:tc>
        <w:tc>
          <w:tcPr>
            <w:tcW w:w="3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F9003" w14:textId="77777777" w:rsidR="00660587" w:rsidRPr="00CC3F26" w:rsidRDefault="00660587" w:rsidP="00BD30F7">
            <w:pPr>
              <w:spacing w:before="0"/>
              <w:ind w:firstLine="0"/>
              <w:jc w:val="center"/>
            </w:pPr>
            <w:r w:rsidRPr="001D51E7">
              <w:t xml:space="preserve">Вывод </w:t>
            </w:r>
            <w:r w:rsidRPr="00672AEE">
              <w:t>MPN(SKU)</w:t>
            </w:r>
            <w:r>
              <w:t xml:space="preserve"> продукта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4986E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8AFE5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0A874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—</w:t>
            </w:r>
          </w:p>
        </w:tc>
      </w:tr>
      <w:tr w:rsidR="00660587" w:rsidRPr="009F7B18" w14:paraId="2C777207" w14:textId="77777777" w:rsidTr="00B96E1D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688A5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2</w:t>
            </w:r>
          </w:p>
        </w:tc>
        <w:tc>
          <w:tcPr>
            <w:tcW w:w="3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4F75C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  <w:rPr>
                <w:lang w:eastAsia="zh-CN" w:bidi="th-TH"/>
              </w:rPr>
            </w:pPr>
            <w:r w:rsidRPr="001D51E7">
              <w:t>Вывод названия продукта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260F5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E7D5A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BEAB1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—</w:t>
            </w:r>
          </w:p>
        </w:tc>
      </w:tr>
      <w:tr w:rsidR="00660587" w:rsidRPr="009F7B18" w14:paraId="20684EB6" w14:textId="77777777" w:rsidTr="00B96E1D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E3554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3</w:t>
            </w:r>
          </w:p>
        </w:tc>
        <w:tc>
          <w:tcPr>
            <w:tcW w:w="3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DFF6" w14:textId="77777777" w:rsidR="00660587" w:rsidRPr="001D51E7" w:rsidRDefault="00660587" w:rsidP="00BD30F7">
            <w:pPr>
              <w:spacing w:before="0"/>
              <w:ind w:firstLine="0"/>
              <w:jc w:val="center"/>
            </w:pPr>
            <w:r w:rsidRPr="001D51E7">
              <w:t>Вывод описания продукта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CB15D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D2430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21263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—</w:t>
            </w:r>
          </w:p>
        </w:tc>
      </w:tr>
      <w:tr w:rsidR="00660587" w:rsidRPr="009F7B18" w14:paraId="6967FE44" w14:textId="77777777" w:rsidTr="00B96E1D">
        <w:trPr>
          <w:trHeight w:val="58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06193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4</w:t>
            </w:r>
          </w:p>
        </w:tc>
        <w:tc>
          <w:tcPr>
            <w:tcW w:w="3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C2CDB" w14:textId="51632F8C" w:rsidR="00660587" w:rsidRPr="001D51E7" w:rsidRDefault="00660587" w:rsidP="00BD30F7">
            <w:pPr>
              <w:spacing w:before="0"/>
              <w:ind w:firstLine="0"/>
              <w:jc w:val="center"/>
            </w:pPr>
            <w:r w:rsidRPr="001D51E7">
              <w:t xml:space="preserve">Вывод </w:t>
            </w:r>
            <w:r>
              <w:t>материалов</w:t>
            </w:r>
            <w:r w:rsidR="00D40FB1">
              <w:t xml:space="preserve"> и ткани продукта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188FB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0BA3C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55A59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—</w:t>
            </w:r>
          </w:p>
        </w:tc>
      </w:tr>
      <w:tr w:rsidR="00660587" w:rsidRPr="009F7B18" w14:paraId="3A10482B" w14:textId="77777777" w:rsidTr="00B96E1D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2734F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5</w:t>
            </w:r>
          </w:p>
        </w:tc>
        <w:tc>
          <w:tcPr>
            <w:tcW w:w="3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7A29" w14:textId="77777777" w:rsidR="00660587" w:rsidRPr="001D51E7" w:rsidRDefault="00660587" w:rsidP="00BD30F7">
            <w:pPr>
              <w:spacing w:before="0"/>
              <w:ind w:firstLine="0"/>
              <w:jc w:val="center"/>
            </w:pPr>
            <w:r w:rsidRPr="001D51E7">
              <w:t xml:space="preserve">Вывод стоимости </w:t>
            </w:r>
            <w:r>
              <w:t>товара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15647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7C47A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93843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—</w:t>
            </w:r>
          </w:p>
        </w:tc>
      </w:tr>
      <w:tr w:rsidR="00660587" w:rsidRPr="009F7B18" w14:paraId="612F4152" w14:textId="77777777" w:rsidTr="00B96E1D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D6DB1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6</w:t>
            </w:r>
          </w:p>
        </w:tc>
        <w:tc>
          <w:tcPr>
            <w:tcW w:w="3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5F180" w14:textId="75C5E3B6" w:rsidR="00660587" w:rsidRPr="009F7B18" w:rsidRDefault="00660587" w:rsidP="00BD30F7">
            <w:pPr>
              <w:pStyle w:val="vgutTableText"/>
              <w:spacing w:after="0" w:line="360" w:lineRule="auto"/>
              <w:jc w:val="center"/>
              <w:rPr>
                <w:lang w:eastAsia="zh-CN" w:bidi="th-TH"/>
              </w:rPr>
            </w:pPr>
            <w:r>
              <w:rPr>
                <w:bCs/>
                <w:color w:val="000000"/>
              </w:rPr>
              <w:t>Вывод цвета</w:t>
            </w:r>
            <w:r w:rsidR="00D40FB1">
              <w:rPr>
                <w:bCs/>
                <w:color w:val="000000"/>
              </w:rPr>
              <w:t xml:space="preserve"> продукта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E78F0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28D4B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344B2" w14:textId="77777777" w:rsidR="00660587" w:rsidRPr="009F7B18" w:rsidRDefault="00660587" w:rsidP="00BD30F7">
            <w:pPr>
              <w:pStyle w:val="vgutTableText"/>
              <w:spacing w:after="0" w:line="360" w:lineRule="auto"/>
              <w:jc w:val="center"/>
            </w:pPr>
            <w:r>
              <w:t>—</w:t>
            </w:r>
          </w:p>
        </w:tc>
      </w:tr>
    </w:tbl>
    <w:p w14:paraId="6CE9CCC4" w14:textId="77777777" w:rsidR="00660587" w:rsidRDefault="00660587" w:rsidP="00BD30F7">
      <w:pPr>
        <w:spacing w:before="0"/>
        <w:ind w:firstLine="709"/>
        <w:rPr>
          <w:b/>
          <w:bCs/>
          <w:sz w:val="28"/>
        </w:rPr>
      </w:pPr>
    </w:p>
    <w:p w14:paraId="60615D35" w14:textId="77777777" w:rsidR="00660587" w:rsidRPr="009B2AD7" w:rsidRDefault="00660587" w:rsidP="00BD30F7">
      <w:pPr>
        <w:spacing w:before="0"/>
        <w:ind w:firstLine="709"/>
        <w:rPr>
          <w:bCs/>
          <w:sz w:val="28"/>
        </w:rPr>
      </w:pPr>
      <w:r w:rsidRPr="009B2AD7">
        <w:rPr>
          <w:bCs/>
          <w:sz w:val="28"/>
        </w:rPr>
        <w:t>Описание тестирования</w:t>
      </w:r>
      <w:r>
        <w:rPr>
          <w:bCs/>
          <w:sz w:val="28"/>
        </w:rPr>
        <w:t>:</w:t>
      </w:r>
    </w:p>
    <w:p w14:paraId="1241AA93" w14:textId="77777777" w:rsidR="00660587" w:rsidRPr="009E43EB" w:rsidRDefault="00660587" w:rsidP="00BD30F7">
      <w:pPr>
        <w:pStyle w:val="vguList2"/>
        <w:ind w:firstLine="709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MPN (SKU) продукта</w:t>
      </w:r>
      <w:r w:rsidRPr="009E43EB">
        <w:rPr>
          <w:sz w:val="28"/>
          <w:szCs w:val="28"/>
        </w:rPr>
        <w:t xml:space="preserve">: Проверка осуществлялась путем вызова метода </w:t>
      </w:r>
      <w:r w:rsidRPr="009E43EB">
        <w:rPr>
          <w:bCs/>
          <w:sz w:val="28"/>
          <w:szCs w:val="28"/>
        </w:rPr>
        <w:t>getMpn()</w:t>
      </w:r>
      <w:r w:rsidRPr="009E43EB">
        <w:rPr>
          <w:sz w:val="28"/>
          <w:szCs w:val="28"/>
        </w:rPr>
        <w:t xml:space="preserve"> класса </w:t>
      </w:r>
      <w:r w:rsidRPr="009E43EB">
        <w:rPr>
          <w:bCs/>
          <w:sz w:val="28"/>
          <w:szCs w:val="28"/>
        </w:rPr>
        <w:t>Parser</w:t>
      </w:r>
      <w:r w:rsidRPr="009E43EB">
        <w:rPr>
          <w:sz w:val="28"/>
          <w:szCs w:val="28"/>
        </w:rPr>
        <w:t>. Метод успешно извлека</w:t>
      </w:r>
      <w:r>
        <w:rPr>
          <w:sz w:val="28"/>
          <w:szCs w:val="28"/>
        </w:rPr>
        <w:t>л идентификатор продукта из URI;</w:t>
      </w:r>
    </w:p>
    <w:p w14:paraId="7C398797" w14:textId="77777777" w:rsidR="00660587" w:rsidRPr="009E43EB" w:rsidRDefault="00660587" w:rsidP="00BD30F7">
      <w:pPr>
        <w:pStyle w:val="vguList2"/>
        <w:ind w:firstLine="709"/>
        <w:rPr>
          <w:sz w:val="28"/>
          <w:szCs w:val="28"/>
        </w:rPr>
      </w:pPr>
      <w:r w:rsidRPr="009E43EB">
        <w:rPr>
          <w:bCs/>
          <w:sz w:val="28"/>
          <w:szCs w:val="28"/>
        </w:rPr>
        <w:lastRenderedPageBreak/>
        <w:t>Вывод названия продукта</w:t>
      </w:r>
      <w:r w:rsidRPr="009E43EB">
        <w:rPr>
          <w:sz w:val="28"/>
          <w:szCs w:val="28"/>
        </w:rPr>
        <w:t xml:space="preserve">: Тестировалась корректность метода </w:t>
      </w:r>
      <w:r w:rsidRPr="009E43EB">
        <w:rPr>
          <w:bCs/>
          <w:sz w:val="28"/>
          <w:szCs w:val="28"/>
        </w:rPr>
        <w:t>getRawProduct()</w:t>
      </w:r>
      <w:r w:rsidRPr="009E43EB">
        <w:rPr>
          <w:sz w:val="28"/>
          <w:szCs w:val="28"/>
        </w:rPr>
        <w:t>, который извлекает название продукта из метатега страницы. Проверка показала, что ме</w:t>
      </w:r>
      <w:r>
        <w:rPr>
          <w:sz w:val="28"/>
          <w:szCs w:val="28"/>
        </w:rPr>
        <w:t>тод корректно получает название;</w:t>
      </w:r>
    </w:p>
    <w:p w14:paraId="4613A2EB" w14:textId="77777777" w:rsidR="00660587" w:rsidRPr="009E43EB" w:rsidRDefault="00660587" w:rsidP="00BD30F7">
      <w:pPr>
        <w:pStyle w:val="vguList2"/>
        <w:ind w:firstLine="709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описания продукта</w:t>
      </w:r>
      <w:r w:rsidRPr="009E43EB">
        <w:rPr>
          <w:sz w:val="28"/>
          <w:szCs w:val="28"/>
        </w:rPr>
        <w:t xml:space="preserve">: Проверка метода </w:t>
      </w:r>
      <w:r w:rsidRPr="009E43EB">
        <w:rPr>
          <w:bCs/>
          <w:sz w:val="28"/>
          <w:szCs w:val="28"/>
        </w:rPr>
        <w:t>getRawDescription()</w:t>
      </w:r>
      <w:r w:rsidRPr="009E43EB">
        <w:rPr>
          <w:sz w:val="28"/>
          <w:szCs w:val="28"/>
        </w:rPr>
        <w:t>, который извлекает описание продукта из метатега. Метод успешно выполняет свою функц</w:t>
      </w:r>
      <w:r>
        <w:rPr>
          <w:sz w:val="28"/>
          <w:szCs w:val="28"/>
        </w:rPr>
        <w:t>ию, корректно извлекая описание;</w:t>
      </w:r>
    </w:p>
    <w:p w14:paraId="7A5DDCF8" w14:textId="19B2337D" w:rsidR="00660587" w:rsidRPr="009E43EB" w:rsidRDefault="00660587" w:rsidP="00BD30F7">
      <w:pPr>
        <w:pStyle w:val="vguList2"/>
        <w:ind w:firstLine="709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ссылки на изображения товара</w:t>
      </w:r>
      <w:r w:rsidRPr="009E43EB">
        <w:rPr>
          <w:sz w:val="28"/>
          <w:szCs w:val="28"/>
        </w:rPr>
        <w:t xml:space="preserve">: Тестирование метода </w:t>
      </w:r>
      <w:r w:rsidR="00BC5421">
        <w:rPr>
          <w:bCs/>
          <w:sz w:val="28"/>
          <w:szCs w:val="28"/>
        </w:rPr>
        <w:t>ge</w:t>
      </w:r>
      <w:r w:rsidR="00BC5421">
        <w:rPr>
          <w:bCs/>
          <w:sz w:val="28"/>
          <w:szCs w:val="28"/>
          <w:lang w:val="en-US"/>
        </w:rPr>
        <w:t>Colors</w:t>
      </w:r>
      <w:r w:rsidRPr="009E43EB">
        <w:rPr>
          <w:bCs/>
          <w:sz w:val="28"/>
          <w:szCs w:val="28"/>
        </w:rPr>
        <w:t>()</w:t>
      </w:r>
      <w:r w:rsidRPr="009E43EB">
        <w:rPr>
          <w:sz w:val="28"/>
          <w:szCs w:val="28"/>
        </w:rPr>
        <w:t xml:space="preserve">, отвечающего за извлечение </w:t>
      </w:r>
      <w:r w:rsidR="00BC5421">
        <w:rPr>
          <w:sz w:val="28"/>
          <w:szCs w:val="28"/>
        </w:rPr>
        <w:t>цвета</w:t>
      </w:r>
      <w:r w:rsidRPr="009E43EB">
        <w:rPr>
          <w:sz w:val="28"/>
          <w:szCs w:val="28"/>
        </w:rPr>
        <w:t xml:space="preserve"> продукта. Метод успешно извлекал URL </w:t>
      </w:r>
      <w:r w:rsidR="00BC5421">
        <w:rPr>
          <w:sz w:val="28"/>
          <w:szCs w:val="28"/>
        </w:rPr>
        <w:t>цвета</w:t>
      </w:r>
      <w:r>
        <w:rPr>
          <w:sz w:val="28"/>
          <w:szCs w:val="28"/>
        </w:rPr>
        <w:t>, используя селекторы;</w:t>
      </w:r>
    </w:p>
    <w:p w14:paraId="7DF320DC" w14:textId="6CC35180" w:rsidR="00660587" w:rsidRDefault="00660587" w:rsidP="00BD30F7">
      <w:pPr>
        <w:pStyle w:val="vguList2"/>
        <w:ind w:firstLine="709"/>
        <w:rPr>
          <w:sz w:val="28"/>
          <w:szCs w:val="28"/>
        </w:rPr>
      </w:pPr>
      <w:r w:rsidRPr="009E43EB">
        <w:rPr>
          <w:bCs/>
          <w:sz w:val="28"/>
          <w:szCs w:val="28"/>
        </w:rPr>
        <w:t>Вывод стоимости товара</w:t>
      </w:r>
      <w:r w:rsidRPr="009E43EB">
        <w:rPr>
          <w:sz w:val="28"/>
          <w:szCs w:val="28"/>
        </w:rPr>
        <w:t xml:space="preserve">: Проверка метода </w:t>
      </w:r>
      <w:r w:rsidRPr="009E43EB">
        <w:rPr>
          <w:bCs/>
          <w:sz w:val="28"/>
          <w:szCs w:val="28"/>
        </w:rPr>
        <w:t>getCostToUs()</w:t>
      </w:r>
      <w:r w:rsidRPr="009E43EB">
        <w:rPr>
          <w:sz w:val="28"/>
          <w:szCs w:val="28"/>
        </w:rPr>
        <w:t>, который извлекает цену продукта с веб-страницы. Метод корректно извлекает стоимость, используя селекторы и регулярные выражения.</w:t>
      </w:r>
    </w:p>
    <w:p w14:paraId="1C1A914A" w14:textId="3969BDCB" w:rsidR="00BC5421" w:rsidRPr="00BC5421" w:rsidRDefault="00BC5421" w:rsidP="00BD30F7">
      <w:pPr>
        <w:pStyle w:val="vguList2"/>
        <w:ind w:firstLine="709"/>
        <w:rPr>
          <w:sz w:val="28"/>
          <w:szCs w:val="28"/>
        </w:rPr>
      </w:pPr>
      <w:r w:rsidRPr="009E43EB">
        <w:rPr>
          <w:bCs/>
          <w:sz w:val="28"/>
          <w:szCs w:val="28"/>
        </w:rPr>
        <w:t xml:space="preserve">Вывод </w:t>
      </w:r>
      <w:r w:rsidR="002F661F">
        <w:rPr>
          <w:bCs/>
          <w:sz w:val="28"/>
          <w:szCs w:val="28"/>
        </w:rPr>
        <w:t>материалов</w:t>
      </w:r>
      <w:r w:rsidRPr="009E43EB">
        <w:rPr>
          <w:sz w:val="28"/>
          <w:szCs w:val="28"/>
        </w:rPr>
        <w:t xml:space="preserve">: Проверка метода </w:t>
      </w:r>
      <w:r>
        <w:rPr>
          <w:bCs/>
          <w:sz w:val="28"/>
          <w:szCs w:val="28"/>
        </w:rPr>
        <w:t>get</w:t>
      </w:r>
      <w:r>
        <w:rPr>
          <w:bCs/>
          <w:sz w:val="28"/>
          <w:szCs w:val="28"/>
          <w:lang w:val="en-US"/>
        </w:rPr>
        <w:t>Fabric</w:t>
      </w:r>
      <w:r w:rsidRPr="009E43EB">
        <w:rPr>
          <w:bCs/>
          <w:sz w:val="28"/>
          <w:szCs w:val="28"/>
        </w:rPr>
        <w:t>()</w:t>
      </w:r>
      <w:r w:rsidRPr="009E43EB">
        <w:rPr>
          <w:sz w:val="28"/>
          <w:szCs w:val="28"/>
        </w:rPr>
        <w:t xml:space="preserve">, который извлекает </w:t>
      </w:r>
      <w:r>
        <w:rPr>
          <w:sz w:val="28"/>
          <w:szCs w:val="28"/>
        </w:rPr>
        <w:t>материал и ткань</w:t>
      </w:r>
      <w:r w:rsidRPr="009E43EB">
        <w:rPr>
          <w:sz w:val="28"/>
          <w:szCs w:val="28"/>
        </w:rPr>
        <w:t xml:space="preserve"> продукта с веб-страницы. Метод корректно извлекает </w:t>
      </w:r>
      <w:r w:rsidR="006B37B3">
        <w:rPr>
          <w:sz w:val="28"/>
          <w:szCs w:val="28"/>
        </w:rPr>
        <w:t>материал и ткань</w:t>
      </w:r>
      <w:r w:rsidRPr="009E43EB">
        <w:rPr>
          <w:sz w:val="28"/>
          <w:szCs w:val="28"/>
        </w:rPr>
        <w:t>, используя селекторы и регулярные выражения.</w:t>
      </w:r>
    </w:p>
    <w:p w14:paraId="710E2C5B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47C8A58E" w14:textId="77777777" w:rsidR="00945285" w:rsidRPr="001F4EEB" w:rsidRDefault="00945285" w:rsidP="001F4EEB">
      <w:pPr>
        <w:pStyle w:val="1"/>
        <w:numPr>
          <w:ilvl w:val="0"/>
          <w:numId w:val="0"/>
        </w:numPr>
        <w:jc w:val="center"/>
        <w:rPr>
          <w:sz w:val="28"/>
        </w:rPr>
      </w:pPr>
      <w:bookmarkStart w:id="13" w:name="_Toc169810922"/>
      <w:r w:rsidRPr="001F4EEB">
        <w:rPr>
          <w:sz w:val="28"/>
        </w:rPr>
        <w:lastRenderedPageBreak/>
        <w:t>ЗАКЛЮЧЕНИЕ</w:t>
      </w:r>
      <w:bookmarkEnd w:id="13"/>
    </w:p>
    <w:p w14:paraId="77841438" w14:textId="77777777" w:rsidR="00945285" w:rsidRPr="00945285" w:rsidRDefault="00945285" w:rsidP="00945285">
      <w:pPr>
        <w:keepLines/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2108AE2B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rPr>
          <w:rFonts w:eastAsia="Times New Roman" w:cs="Times New Roman"/>
          <w:color w:val="000000"/>
          <w:szCs w:val="24"/>
        </w:rPr>
      </w:pPr>
    </w:p>
    <w:p w14:paraId="7A2552BD" w14:textId="6944892E" w:rsidR="00C16DD5" w:rsidRDefault="00C16DD5" w:rsidP="00C16DD5">
      <w:pPr>
        <w:spacing w:before="0"/>
        <w:ind w:firstLine="709"/>
        <w:rPr>
          <w:rFonts w:eastAsia="Calibri"/>
          <w:sz w:val="28"/>
          <w:szCs w:val="28"/>
          <w:lang w:eastAsia="en-US"/>
        </w:rPr>
      </w:pPr>
      <w:r w:rsidRPr="00196786">
        <w:rPr>
          <w:rFonts w:eastAsia="Calibri"/>
          <w:sz w:val="28"/>
          <w:szCs w:val="28"/>
          <w:lang w:eastAsia="en-US"/>
        </w:rPr>
        <w:t>В процессе прохождения</w:t>
      </w:r>
      <w:r>
        <w:rPr>
          <w:rFonts w:eastAsia="Calibri"/>
          <w:sz w:val="28"/>
          <w:szCs w:val="28"/>
          <w:lang w:eastAsia="en-US"/>
        </w:rPr>
        <w:t xml:space="preserve"> производственной практики ПП.06 в период с 03.06.2024 г. По 22</w:t>
      </w:r>
      <w:r w:rsidR="00A268C2">
        <w:rPr>
          <w:rFonts w:eastAsia="Calibri"/>
          <w:sz w:val="28"/>
          <w:szCs w:val="28"/>
          <w:lang w:eastAsia="en-US"/>
        </w:rPr>
        <w:t>.06.2024 г. были усовершенствованы</w:t>
      </w:r>
      <w:r w:rsidRPr="00196786">
        <w:rPr>
          <w:rFonts w:eastAsia="Calibri"/>
          <w:sz w:val="28"/>
          <w:szCs w:val="28"/>
          <w:lang w:eastAsia="en-US"/>
        </w:rPr>
        <w:t xml:space="preserve"> знания работы </w:t>
      </w:r>
      <w:r>
        <w:rPr>
          <w:rFonts w:eastAsia="Calibri"/>
          <w:sz w:val="28"/>
          <w:szCs w:val="28"/>
          <w:lang w:eastAsia="en-US"/>
        </w:rPr>
        <w:t xml:space="preserve">с языком программирования </w:t>
      </w:r>
      <w:r>
        <w:rPr>
          <w:rFonts w:eastAsia="Calibri"/>
          <w:sz w:val="28"/>
          <w:szCs w:val="28"/>
          <w:lang w:val="en-US" w:eastAsia="en-US"/>
        </w:rPr>
        <w:t>PHP</w:t>
      </w:r>
      <w:r>
        <w:rPr>
          <w:rFonts w:eastAsia="Calibri"/>
          <w:sz w:val="28"/>
          <w:szCs w:val="28"/>
          <w:lang w:eastAsia="en-US"/>
        </w:rPr>
        <w:t xml:space="preserve">, </w:t>
      </w:r>
      <w:r w:rsidRPr="00196786">
        <w:rPr>
          <w:rFonts w:eastAsia="Calibri"/>
          <w:sz w:val="28"/>
          <w:szCs w:val="28"/>
          <w:lang w:eastAsia="en-US"/>
        </w:rPr>
        <w:t>управления з</w:t>
      </w:r>
      <w:r w:rsidR="002B458A">
        <w:rPr>
          <w:rFonts w:eastAsia="Calibri"/>
          <w:sz w:val="28"/>
          <w:szCs w:val="28"/>
          <w:lang w:eastAsia="en-US"/>
        </w:rPr>
        <w:t>ависимостями с помощью Composer</w:t>
      </w:r>
      <w:r w:rsidRPr="00196786">
        <w:rPr>
          <w:rFonts w:eastAsia="Calibri"/>
          <w:sz w:val="28"/>
          <w:szCs w:val="28"/>
          <w:lang w:eastAsia="en-US"/>
        </w:rPr>
        <w:t>.</w:t>
      </w:r>
    </w:p>
    <w:p w14:paraId="04E405B7" w14:textId="07E9F49C" w:rsidR="00C16DD5" w:rsidRPr="000A26EF" w:rsidRDefault="00C16DD5" w:rsidP="00C16DD5">
      <w:pPr>
        <w:spacing w:before="0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Разработаны</w:t>
      </w:r>
      <w:r w:rsidRPr="000A26EF">
        <w:rPr>
          <w:rFonts w:eastAsia="Calibri"/>
          <w:sz w:val="28"/>
          <w:szCs w:val="28"/>
          <w:lang w:eastAsia="en-US"/>
        </w:rPr>
        <w:t xml:space="preserve"> PHP-парсер</w:t>
      </w:r>
      <w:r>
        <w:rPr>
          <w:rFonts w:eastAsia="Calibri"/>
          <w:sz w:val="28"/>
          <w:szCs w:val="28"/>
          <w:lang w:eastAsia="en-US"/>
        </w:rPr>
        <w:t>ы</w:t>
      </w:r>
      <w:r w:rsidRPr="000A26EF">
        <w:rPr>
          <w:rFonts w:eastAsia="Calibri"/>
          <w:sz w:val="28"/>
          <w:szCs w:val="28"/>
          <w:lang w:eastAsia="en-US"/>
        </w:rPr>
        <w:t xml:space="preserve"> через Composer для веб-с</w:t>
      </w:r>
      <w:r>
        <w:rPr>
          <w:rFonts w:eastAsia="Calibri"/>
          <w:sz w:val="28"/>
          <w:szCs w:val="28"/>
          <w:lang w:eastAsia="en-US"/>
        </w:rPr>
        <w:t xml:space="preserve">айтов </w:t>
      </w:r>
      <w:r w:rsidRPr="0071757B">
        <w:rPr>
          <w:sz w:val="28"/>
          <w:szCs w:val="28"/>
          <w:lang w:val="en-US"/>
        </w:rPr>
        <w:t>Mutual</w:t>
      </w:r>
      <w:r w:rsidRPr="004E61FC">
        <w:rPr>
          <w:sz w:val="28"/>
          <w:szCs w:val="28"/>
        </w:rPr>
        <w:t xml:space="preserve"> </w:t>
      </w:r>
      <w:r w:rsidRPr="0071757B">
        <w:rPr>
          <w:sz w:val="28"/>
          <w:szCs w:val="28"/>
          <w:lang w:val="en-US"/>
        </w:rPr>
        <w:t>Industries</w:t>
      </w:r>
      <w:r w:rsidRPr="004E61FC">
        <w:rPr>
          <w:sz w:val="28"/>
          <w:szCs w:val="28"/>
        </w:rPr>
        <w:t xml:space="preserve"> </w:t>
      </w:r>
      <w:r w:rsidRPr="0071757B">
        <w:rPr>
          <w:sz w:val="28"/>
          <w:szCs w:val="28"/>
          <w:lang w:val="en-US"/>
        </w:rPr>
        <w:t>Inc</w:t>
      </w:r>
      <w:r w:rsidRPr="000A26EF">
        <w:rPr>
          <w:rFonts w:eastAsia="Calibri"/>
          <w:sz w:val="28"/>
          <w:szCs w:val="28"/>
          <w:lang w:eastAsia="en-US"/>
        </w:rPr>
        <w:t xml:space="preserve"> </w:t>
      </w:r>
      <w:r w:rsidR="00075DD9">
        <w:rPr>
          <w:rFonts w:eastAsia="Calibri"/>
          <w:sz w:val="28"/>
          <w:szCs w:val="28"/>
          <w:lang w:eastAsia="en-US"/>
        </w:rPr>
        <w:t xml:space="preserve">и </w:t>
      </w:r>
      <w:r w:rsidR="00075DD9" w:rsidRPr="00075DD9">
        <w:rPr>
          <w:rFonts w:eastAsia="Calibri"/>
          <w:sz w:val="28"/>
          <w:szCs w:val="28"/>
          <w:lang w:eastAsia="en-US"/>
        </w:rPr>
        <w:t>Executive Apparel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0A26EF">
        <w:rPr>
          <w:rFonts w:eastAsia="Calibri"/>
          <w:sz w:val="28"/>
          <w:szCs w:val="28"/>
          <w:lang w:eastAsia="en-US"/>
        </w:rPr>
        <w:t>с целью получения списка товаров – фид-листа.</w:t>
      </w:r>
    </w:p>
    <w:p w14:paraId="3ABBE412" w14:textId="77777777" w:rsidR="00C16DD5" w:rsidRPr="000A26EF" w:rsidRDefault="00C16DD5" w:rsidP="00C16DD5">
      <w:pPr>
        <w:spacing w:before="0"/>
        <w:ind w:firstLine="709"/>
        <w:rPr>
          <w:rFonts w:eastAsia="Calibri"/>
          <w:sz w:val="28"/>
          <w:szCs w:val="28"/>
          <w:lang w:eastAsia="en-US"/>
        </w:rPr>
      </w:pPr>
      <w:r w:rsidRPr="000A26EF">
        <w:rPr>
          <w:rFonts w:eastAsia="Calibri"/>
          <w:bCs/>
          <w:sz w:val="28"/>
          <w:szCs w:val="28"/>
          <w:lang w:eastAsia="en-US"/>
        </w:rPr>
        <w:t>Что было сделано:</w:t>
      </w:r>
    </w:p>
    <w:p w14:paraId="55294EEB" w14:textId="0E153176" w:rsidR="00C16DD5" w:rsidRPr="000A26EF" w:rsidRDefault="00A268C2" w:rsidP="00C16DD5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Усовершенствованно понимание язы</w:t>
      </w:r>
      <w:r w:rsidR="002F661F">
        <w:rPr>
          <w:sz w:val="28"/>
          <w:szCs w:val="28"/>
          <w:lang w:eastAsia="en-US"/>
        </w:rPr>
        <w:t>к</w:t>
      </w:r>
      <w:r>
        <w:rPr>
          <w:sz w:val="28"/>
          <w:szCs w:val="28"/>
          <w:lang w:eastAsia="en-US"/>
        </w:rPr>
        <w:t>а</w:t>
      </w:r>
      <w:r w:rsidR="00C16DD5" w:rsidRPr="000A26EF">
        <w:rPr>
          <w:sz w:val="28"/>
          <w:szCs w:val="28"/>
          <w:lang w:eastAsia="en-US"/>
        </w:rPr>
        <w:t xml:space="preserve"> программирования PHP и менеджер</w:t>
      </w:r>
      <w:r>
        <w:rPr>
          <w:sz w:val="28"/>
          <w:szCs w:val="28"/>
          <w:lang w:eastAsia="en-US"/>
        </w:rPr>
        <w:t>а</w:t>
      </w:r>
      <w:r w:rsidR="00C16DD5" w:rsidRPr="000A26EF">
        <w:rPr>
          <w:sz w:val="28"/>
          <w:szCs w:val="28"/>
          <w:lang w:eastAsia="en-US"/>
        </w:rPr>
        <w:t xml:space="preserve"> зависимостей Composer.</w:t>
      </w:r>
    </w:p>
    <w:p w14:paraId="2CC5790B" w14:textId="24BBC11D" w:rsidR="00C16DD5" w:rsidRPr="000A26EF" w:rsidRDefault="00C16DD5" w:rsidP="00C16DD5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Настроено</w:t>
      </w:r>
      <w:r w:rsidRPr="000A26EF">
        <w:rPr>
          <w:sz w:val="28"/>
          <w:szCs w:val="28"/>
          <w:lang w:eastAsia="en-US"/>
        </w:rPr>
        <w:t xml:space="preserve"> окружение для разработки, включая </w:t>
      </w:r>
      <w:r w:rsidR="00A268C2">
        <w:rPr>
          <w:sz w:val="28"/>
          <w:szCs w:val="28"/>
          <w:lang w:eastAsia="en-US"/>
        </w:rPr>
        <w:t>настройку</w:t>
      </w:r>
      <w:r w:rsidRPr="000A26EF">
        <w:rPr>
          <w:sz w:val="28"/>
          <w:szCs w:val="28"/>
          <w:lang w:eastAsia="en-US"/>
        </w:rPr>
        <w:t xml:space="preserve"> PHP 8.2 и Composer.</w:t>
      </w:r>
    </w:p>
    <w:p w14:paraId="2EC17583" w14:textId="439BF232" w:rsidR="00C16DD5" w:rsidRPr="00594F47" w:rsidRDefault="00A268C2" w:rsidP="00C16DD5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Разработано три</w:t>
      </w:r>
      <w:r w:rsidR="00594F47" w:rsidRPr="00594F47">
        <w:rPr>
          <w:sz w:val="28"/>
          <w:szCs w:val="28"/>
          <w:lang w:eastAsia="en-US"/>
        </w:rPr>
        <w:t xml:space="preserve"> компонента парсера: Vendor, </w:t>
      </w:r>
      <w:r w:rsidR="00C16DD5" w:rsidRPr="00594F47">
        <w:rPr>
          <w:sz w:val="28"/>
          <w:szCs w:val="28"/>
          <w:lang w:eastAsia="en-US"/>
        </w:rPr>
        <w:t>Parser</w:t>
      </w:r>
      <w:r w:rsidR="00594F47" w:rsidRPr="00594F47">
        <w:rPr>
          <w:sz w:val="28"/>
          <w:szCs w:val="28"/>
          <w:lang w:eastAsia="en-US"/>
        </w:rPr>
        <w:t xml:space="preserve"> и </w:t>
      </w:r>
      <w:r w:rsidR="00594F47" w:rsidRPr="00594F47">
        <w:rPr>
          <w:sz w:val="28"/>
          <w:szCs w:val="28"/>
          <w:lang w:val="en-US" w:eastAsia="en-US"/>
        </w:rPr>
        <w:t>Price</w:t>
      </w:r>
      <w:r w:rsidR="00594F47" w:rsidRPr="00594F47">
        <w:rPr>
          <w:sz w:val="28"/>
          <w:szCs w:val="28"/>
          <w:lang w:eastAsia="en-US"/>
        </w:rPr>
        <w:t>Parser.</w:t>
      </w:r>
    </w:p>
    <w:p w14:paraId="191EFFEA" w14:textId="65F15561" w:rsidR="00C16DD5" w:rsidRPr="000A26EF" w:rsidRDefault="00C16DD5" w:rsidP="00C16DD5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Обработаны полученные данные и сохранены</w:t>
      </w:r>
      <w:r w:rsidRPr="000A26EF">
        <w:rPr>
          <w:sz w:val="28"/>
          <w:szCs w:val="28"/>
          <w:lang w:eastAsia="en-US"/>
        </w:rPr>
        <w:t xml:space="preserve"> в формате JSON</w:t>
      </w:r>
      <w:r>
        <w:rPr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val="en-US" w:eastAsia="en-US"/>
        </w:rPr>
        <w:t>XLS</w:t>
      </w:r>
      <w:r w:rsidR="00C83EDD">
        <w:rPr>
          <w:sz w:val="28"/>
          <w:szCs w:val="28"/>
          <w:lang w:val="en-US" w:eastAsia="en-US"/>
        </w:rPr>
        <w:t>X</w:t>
      </w:r>
      <w:r w:rsidRPr="000A26EF">
        <w:rPr>
          <w:sz w:val="28"/>
          <w:szCs w:val="28"/>
          <w:lang w:eastAsia="en-US"/>
        </w:rPr>
        <w:t>.</w:t>
      </w:r>
    </w:p>
    <w:p w14:paraId="554C859B" w14:textId="77777777" w:rsidR="00C16DD5" w:rsidRPr="000A26EF" w:rsidRDefault="00C16DD5" w:rsidP="00C16DD5">
      <w:pPr>
        <w:pStyle w:val="vguList2"/>
        <w:ind w:firstLine="851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Проведено тестирование и отладка</w:t>
      </w:r>
      <w:r w:rsidRPr="000A26EF">
        <w:rPr>
          <w:sz w:val="28"/>
          <w:szCs w:val="28"/>
          <w:lang w:eastAsia="en-US"/>
        </w:rPr>
        <w:t xml:space="preserve"> разработанного модуля.</w:t>
      </w:r>
    </w:p>
    <w:p w14:paraId="73AE5DBA" w14:textId="77777777" w:rsidR="00C16DD5" w:rsidRDefault="00C16DD5" w:rsidP="00C16DD5">
      <w:pPr>
        <w:spacing w:before="0"/>
        <w:ind w:firstLine="708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 выполнении работ, предусмотренных заданием на практику, в организации ООО «Компалг» мной, Порубовым Кириллом Александровичем,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</w:t>
      </w:r>
    </w:p>
    <w:p w14:paraId="65E6C038" w14:textId="6AED44C5" w:rsidR="00945285" w:rsidRPr="00F94BA2" w:rsidRDefault="00C16DD5" w:rsidP="00F94BA2">
      <w:pPr>
        <w:shd w:val="clear" w:color="auto" w:fill="FFFFFF"/>
        <w:spacing w:before="0"/>
        <w:ind w:firstLine="709"/>
        <w:textAlignment w:val="baseline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Замечаний не имел.</w:t>
      </w:r>
    </w:p>
    <w:p w14:paraId="6069212C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left"/>
        <w:rPr>
          <w:rFonts w:eastAsia="Times New Roman" w:cs="Times New Roman"/>
          <w:color w:val="000000"/>
          <w:szCs w:val="24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3C2A865A" w14:textId="77777777" w:rsidR="00945285" w:rsidRPr="001F4EEB" w:rsidRDefault="00945285" w:rsidP="001F4EEB">
      <w:pPr>
        <w:pStyle w:val="1"/>
        <w:numPr>
          <w:ilvl w:val="0"/>
          <w:numId w:val="0"/>
        </w:numPr>
        <w:jc w:val="center"/>
        <w:rPr>
          <w:sz w:val="28"/>
          <w:szCs w:val="28"/>
        </w:rPr>
      </w:pPr>
      <w:bookmarkStart w:id="14" w:name="_Toc169810923"/>
      <w:r w:rsidRPr="001F4EEB">
        <w:rPr>
          <w:sz w:val="28"/>
          <w:szCs w:val="28"/>
        </w:rPr>
        <w:lastRenderedPageBreak/>
        <w:t>СПИСОК ИСПОЛЬЗОВАННЫХ ИСТОЧНИКОВ</w:t>
      </w:r>
      <w:bookmarkEnd w:id="14"/>
    </w:p>
    <w:p w14:paraId="4670FDB7" w14:textId="77777777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Cs w:val="24"/>
        </w:rPr>
      </w:pPr>
    </w:p>
    <w:p w14:paraId="21B520A4" w14:textId="11B773C2" w:rsidR="000B2800" w:rsidRPr="004E61FC" w:rsidRDefault="004E61FC" w:rsidP="000B2800">
      <w:pPr>
        <w:pStyle w:val="a0"/>
        <w:keepLines w:val="0"/>
        <w:numPr>
          <w:ilvl w:val="0"/>
          <w:numId w:val="13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z w:val="28"/>
          <w:szCs w:val="28"/>
          <w:lang w:val="en-US"/>
        </w:rPr>
      </w:pPr>
      <w:r w:rsidRPr="0071757B">
        <w:rPr>
          <w:sz w:val="28"/>
          <w:szCs w:val="28"/>
          <w:lang w:val="en-US"/>
        </w:rPr>
        <w:t>Mutual</w:t>
      </w:r>
      <w:r w:rsidRPr="004E61FC">
        <w:rPr>
          <w:sz w:val="28"/>
          <w:szCs w:val="28"/>
          <w:lang w:val="en-US"/>
        </w:rPr>
        <w:t xml:space="preserve"> </w:t>
      </w:r>
      <w:r w:rsidRPr="0071757B">
        <w:rPr>
          <w:sz w:val="28"/>
          <w:szCs w:val="28"/>
          <w:lang w:val="en-US"/>
        </w:rPr>
        <w:t>Industries</w:t>
      </w:r>
      <w:r w:rsidRPr="004E61FC">
        <w:rPr>
          <w:sz w:val="28"/>
          <w:szCs w:val="28"/>
          <w:lang w:val="en-US"/>
        </w:rPr>
        <w:t xml:space="preserve"> </w:t>
      </w:r>
      <w:r w:rsidRPr="0071757B">
        <w:rPr>
          <w:sz w:val="28"/>
          <w:szCs w:val="28"/>
          <w:lang w:val="en-US"/>
        </w:rPr>
        <w:t>Inc</w:t>
      </w:r>
      <w:r w:rsidR="000B2800" w:rsidRPr="004E61FC">
        <w:rPr>
          <w:sz w:val="28"/>
          <w:szCs w:val="28"/>
          <w:lang w:val="en-US"/>
        </w:rPr>
        <w:t xml:space="preserve">. – </w:t>
      </w:r>
      <w:r w:rsidR="000B2800" w:rsidRPr="004E61FC">
        <w:rPr>
          <w:sz w:val="28"/>
          <w:szCs w:val="28"/>
        </w:rPr>
        <w:t>Текст</w:t>
      </w:r>
      <w:r w:rsidR="000B2800" w:rsidRPr="004E61FC">
        <w:rPr>
          <w:sz w:val="28"/>
          <w:szCs w:val="28"/>
          <w:lang w:val="en-US"/>
        </w:rPr>
        <w:t xml:space="preserve">: </w:t>
      </w:r>
      <w:r w:rsidR="000B2800" w:rsidRPr="004E61FC">
        <w:rPr>
          <w:sz w:val="28"/>
          <w:szCs w:val="28"/>
        </w:rPr>
        <w:t>электронный</w:t>
      </w:r>
      <w:r w:rsidR="000B2800" w:rsidRPr="004E61FC">
        <w:rPr>
          <w:sz w:val="28"/>
          <w:szCs w:val="28"/>
          <w:lang w:val="en-US"/>
        </w:rPr>
        <w:t>.</w:t>
      </w:r>
    </w:p>
    <w:p w14:paraId="3CB1FB5C" w14:textId="25184B10" w:rsidR="000B2800" w:rsidRDefault="000B2800" w:rsidP="000B2800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4E61FC">
        <w:rPr>
          <w:sz w:val="28"/>
          <w:szCs w:val="28"/>
          <w:lang w:val="en-US"/>
        </w:rPr>
        <w:t>URL</w:t>
      </w:r>
      <w:r w:rsidRPr="004E61FC">
        <w:rPr>
          <w:sz w:val="28"/>
          <w:szCs w:val="28"/>
        </w:rPr>
        <w:t xml:space="preserve">: </w:t>
      </w:r>
      <w:hyperlink r:id="rId19" w:history="1">
        <w:r w:rsidR="004E61FC" w:rsidRPr="004E61FC">
          <w:rPr>
            <w:rStyle w:val="a6"/>
            <w:sz w:val="28"/>
            <w:szCs w:val="28"/>
          </w:rPr>
          <w:t>https://www.mutualindustries.com/</w:t>
        </w:r>
      </w:hyperlink>
      <w:r w:rsidR="004E61FC">
        <w:t xml:space="preserve"> </w:t>
      </w:r>
      <w:r w:rsidRPr="004E61FC">
        <w:rPr>
          <w:sz w:val="28"/>
          <w:szCs w:val="28"/>
        </w:rPr>
        <w:t xml:space="preserve">  (Дата обращения: 06.06.2024)</w:t>
      </w:r>
    </w:p>
    <w:p w14:paraId="5026AF6E" w14:textId="14D5245C" w:rsidR="00594F47" w:rsidRPr="00594F47" w:rsidRDefault="00594F47" w:rsidP="00594F47">
      <w:pPr>
        <w:pStyle w:val="a0"/>
        <w:numPr>
          <w:ilvl w:val="0"/>
          <w:numId w:val="13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 w:rsidRPr="005B15F1">
        <w:rPr>
          <w:sz w:val="28"/>
          <w:szCs w:val="28"/>
        </w:rPr>
        <w:t>Executive Apparel</w:t>
      </w:r>
      <w:r>
        <w:rPr>
          <w:sz w:val="28"/>
          <w:szCs w:val="28"/>
        </w:rPr>
        <w:t xml:space="preserve">. – </w:t>
      </w:r>
      <w:r w:rsidRPr="004E61FC">
        <w:rPr>
          <w:sz w:val="28"/>
          <w:szCs w:val="28"/>
        </w:rPr>
        <w:t>Текст</w:t>
      </w:r>
      <w:r w:rsidRPr="004E61FC">
        <w:rPr>
          <w:sz w:val="28"/>
          <w:szCs w:val="28"/>
          <w:lang w:val="en-US"/>
        </w:rPr>
        <w:t xml:space="preserve">: </w:t>
      </w:r>
      <w:r w:rsidRPr="004E61FC">
        <w:rPr>
          <w:sz w:val="28"/>
          <w:szCs w:val="28"/>
        </w:rPr>
        <w:t>электронный</w:t>
      </w:r>
      <w:r w:rsidRPr="004E61FC">
        <w:rPr>
          <w:sz w:val="28"/>
          <w:szCs w:val="28"/>
          <w:lang w:val="en-US"/>
        </w:rPr>
        <w:t>.</w:t>
      </w:r>
    </w:p>
    <w:p w14:paraId="4FE0A1E8" w14:textId="754E37B2" w:rsidR="00594F47" w:rsidRPr="00594F47" w:rsidRDefault="00594F47" w:rsidP="00594F47">
      <w:pPr>
        <w:pStyle w:val="a0"/>
        <w:numPr>
          <w:ilvl w:val="0"/>
          <w:numId w:val="0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69"/>
        <w:rPr>
          <w:sz w:val="28"/>
          <w:szCs w:val="28"/>
        </w:rPr>
      </w:pP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0" w:history="1">
        <w:r w:rsidRPr="00F93934">
          <w:rPr>
            <w:rStyle w:val="a6"/>
            <w:sz w:val="28"/>
            <w:szCs w:val="28"/>
          </w:rPr>
          <w:t>https://executiveapparel.com/</w:t>
        </w:r>
      </w:hyperlink>
      <w:r>
        <w:rPr>
          <w:sz w:val="28"/>
          <w:szCs w:val="28"/>
        </w:rPr>
        <w:t xml:space="preserve"> (Дата обращения: 1</w:t>
      </w:r>
      <w:r w:rsidRPr="004E61FC">
        <w:rPr>
          <w:sz w:val="28"/>
          <w:szCs w:val="28"/>
        </w:rPr>
        <w:t>6.06.2024)</w:t>
      </w:r>
    </w:p>
    <w:p w14:paraId="1304D2B7" w14:textId="77777777" w:rsidR="000B2800" w:rsidRPr="007B682A" w:rsidRDefault="000B2800" w:rsidP="000B2800">
      <w:pPr>
        <w:pStyle w:val="a0"/>
        <w:keepLines w:val="0"/>
        <w:numPr>
          <w:ilvl w:val="0"/>
          <w:numId w:val="13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z w:val="28"/>
          <w:szCs w:val="28"/>
          <w:lang w:val="en-US"/>
        </w:rPr>
      </w:pPr>
      <w:r w:rsidRPr="00204D53">
        <w:rPr>
          <w:sz w:val="28"/>
          <w:szCs w:val="28"/>
          <w:lang w:val="en-US"/>
        </w:rPr>
        <w:t>PHP 8</w:t>
      </w:r>
      <w:r w:rsidRPr="007B682A">
        <w:rPr>
          <w:sz w:val="28"/>
          <w:szCs w:val="28"/>
          <w:lang w:val="en-US"/>
        </w:rPr>
        <w:t xml:space="preserve">.2. </w:t>
      </w:r>
      <w:r>
        <w:rPr>
          <w:sz w:val="28"/>
          <w:szCs w:val="28"/>
        </w:rPr>
        <w:t>– Текст: электронный.</w:t>
      </w:r>
    </w:p>
    <w:p w14:paraId="3B14653D" w14:textId="77777777" w:rsidR="000B2800" w:rsidRPr="00204D53" w:rsidRDefault="000B2800" w:rsidP="000B2800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C73992">
        <w:rPr>
          <w:sz w:val="28"/>
          <w:szCs w:val="28"/>
        </w:rPr>
        <w:t xml:space="preserve">: </w:t>
      </w:r>
      <w:hyperlink r:id="rId21" w:history="1">
        <w:r w:rsidRPr="00204D53">
          <w:rPr>
            <w:rStyle w:val="a6"/>
            <w:sz w:val="28"/>
            <w:szCs w:val="28"/>
          </w:rPr>
          <w:t>https://www.php.net/releases/8.2/ru.php</w:t>
        </w:r>
      </w:hyperlink>
      <w:r w:rsidRPr="00204D53">
        <w:rPr>
          <w:sz w:val="28"/>
          <w:szCs w:val="28"/>
        </w:rPr>
        <w:t xml:space="preserve">  (Дата обращения: 07.06.2024)</w:t>
      </w:r>
    </w:p>
    <w:p w14:paraId="187C95D3" w14:textId="77777777" w:rsidR="000B2800" w:rsidRPr="00204D53" w:rsidRDefault="000B2800" w:rsidP="000B2800">
      <w:pPr>
        <w:pStyle w:val="a0"/>
        <w:keepLines w:val="0"/>
        <w:numPr>
          <w:ilvl w:val="0"/>
          <w:numId w:val="13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COMPOSER</w:t>
      </w:r>
      <w:r w:rsidRPr="007B682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– Текст: электронный.</w:t>
      </w:r>
    </w:p>
    <w:p w14:paraId="7E8C901F" w14:textId="77777777" w:rsidR="000B2800" w:rsidRPr="00204D53" w:rsidRDefault="000B2800" w:rsidP="000B2800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22" w:history="1">
        <w:r w:rsidRPr="00204D53">
          <w:rPr>
            <w:rStyle w:val="a6"/>
            <w:sz w:val="28"/>
            <w:szCs w:val="28"/>
            <w:lang w:val="en-US"/>
          </w:rPr>
          <w:t>https</w:t>
        </w:r>
        <w:r w:rsidRPr="00204D53">
          <w:rPr>
            <w:rStyle w:val="a6"/>
            <w:sz w:val="28"/>
            <w:szCs w:val="28"/>
          </w:rPr>
          <w:t>://</w:t>
        </w:r>
        <w:r w:rsidRPr="00204D53">
          <w:rPr>
            <w:rStyle w:val="a6"/>
            <w:sz w:val="28"/>
            <w:szCs w:val="28"/>
            <w:lang w:val="en-US"/>
          </w:rPr>
          <w:t>getcomposer</w:t>
        </w:r>
        <w:r w:rsidRPr="00204D53">
          <w:rPr>
            <w:rStyle w:val="a6"/>
            <w:sz w:val="28"/>
            <w:szCs w:val="28"/>
          </w:rPr>
          <w:t>.</w:t>
        </w:r>
        <w:r w:rsidRPr="00204D53">
          <w:rPr>
            <w:rStyle w:val="a6"/>
            <w:sz w:val="28"/>
            <w:szCs w:val="28"/>
            <w:lang w:val="en-US"/>
          </w:rPr>
          <w:t>org</w:t>
        </w:r>
        <w:r w:rsidRPr="00204D53">
          <w:rPr>
            <w:rStyle w:val="a6"/>
            <w:sz w:val="28"/>
            <w:szCs w:val="28"/>
          </w:rPr>
          <w:t>/</w:t>
        </w:r>
      </w:hyperlink>
      <w:r w:rsidRPr="00204D53">
        <w:rPr>
          <w:sz w:val="28"/>
          <w:szCs w:val="28"/>
        </w:rPr>
        <w:t xml:space="preserve"> (Дата обращения: 07.06.2024)</w:t>
      </w:r>
    </w:p>
    <w:p w14:paraId="7181F89C" w14:textId="77777777" w:rsidR="000B2800" w:rsidRPr="00204D53" w:rsidRDefault="000B2800" w:rsidP="000B2800">
      <w:pPr>
        <w:pStyle w:val="a0"/>
        <w:keepLines w:val="0"/>
        <w:numPr>
          <w:ilvl w:val="0"/>
          <w:numId w:val="13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GIT</w:t>
      </w:r>
      <w:r w:rsidRPr="007B682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– Текст: электронный.</w:t>
      </w:r>
    </w:p>
    <w:p w14:paraId="222B628C" w14:textId="77777777" w:rsidR="000B2800" w:rsidRPr="00204D53" w:rsidRDefault="000B2800" w:rsidP="000B2800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23" w:history="1">
        <w:r w:rsidRPr="00204D53">
          <w:rPr>
            <w:rStyle w:val="a6"/>
            <w:sz w:val="28"/>
            <w:szCs w:val="28"/>
            <w:lang w:val="en-US"/>
          </w:rPr>
          <w:t>https</w:t>
        </w:r>
        <w:r w:rsidRPr="00204D53">
          <w:rPr>
            <w:rStyle w:val="a6"/>
            <w:sz w:val="28"/>
            <w:szCs w:val="28"/>
          </w:rPr>
          <w:t>://</w:t>
        </w:r>
        <w:r w:rsidRPr="00204D53">
          <w:rPr>
            <w:rStyle w:val="a6"/>
            <w:sz w:val="28"/>
            <w:szCs w:val="28"/>
            <w:lang w:val="en-US"/>
          </w:rPr>
          <w:t>git</w:t>
        </w:r>
        <w:r w:rsidRPr="00204D53">
          <w:rPr>
            <w:rStyle w:val="a6"/>
            <w:sz w:val="28"/>
            <w:szCs w:val="28"/>
          </w:rPr>
          <w:t>-</w:t>
        </w:r>
        <w:r w:rsidRPr="00204D53">
          <w:rPr>
            <w:rStyle w:val="a6"/>
            <w:sz w:val="28"/>
            <w:szCs w:val="28"/>
            <w:lang w:val="en-US"/>
          </w:rPr>
          <w:t>scm</w:t>
        </w:r>
        <w:r w:rsidRPr="00204D53">
          <w:rPr>
            <w:rStyle w:val="a6"/>
            <w:sz w:val="28"/>
            <w:szCs w:val="28"/>
          </w:rPr>
          <w:t>.</w:t>
        </w:r>
        <w:r w:rsidRPr="00204D53">
          <w:rPr>
            <w:rStyle w:val="a6"/>
            <w:sz w:val="28"/>
            <w:szCs w:val="28"/>
            <w:lang w:val="en-US"/>
          </w:rPr>
          <w:t>com</w:t>
        </w:r>
        <w:r w:rsidRPr="00204D53">
          <w:rPr>
            <w:rStyle w:val="a6"/>
            <w:sz w:val="28"/>
            <w:szCs w:val="28"/>
          </w:rPr>
          <w:t>/</w:t>
        </w:r>
      </w:hyperlink>
      <w:r w:rsidRPr="00204D53">
        <w:rPr>
          <w:sz w:val="28"/>
          <w:szCs w:val="28"/>
        </w:rPr>
        <w:t xml:space="preserve"> (Дата обращения 07.06.2024)</w:t>
      </w:r>
    </w:p>
    <w:p w14:paraId="757061A8" w14:textId="77777777" w:rsidR="000B2800" w:rsidRPr="00204D53" w:rsidRDefault="000B2800" w:rsidP="000B2800">
      <w:pPr>
        <w:pStyle w:val="a0"/>
        <w:keepLines w:val="0"/>
        <w:numPr>
          <w:ilvl w:val="0"/>
          <w:numId w:val="13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 w:rsidRPr="00204D53">
        <w:rPr>
          <w:sz w:val="28"/>
          <w:szCs w:val="28"/>
        </w:rPr>
        <w:t>Создание парсера</w:t>
      </w:r>
      <w:r w:rsidRPr="007B682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– Текст: электронный.</w:t>
      </w:r>
    </w:p>
    <w:p w14:paraId="735F7133" w14:textId="77777777" w:rsidR="000B2800" w:rsidRPr="00204D53" w:rsidRDefault="000B2800" w:rsidP="000B2800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24" w:anchor="heading=h.thy8lcn7re4f" w:history="1">
        <w:r w:rsidRPr="00927149">
          <w:rPr>
            <w:rStyle w:val="a6"/>
            <w:sz w:val="28"/>
            <w:szCs w:val="28"/>
            <w:lang w:val="en-US"/>
          </w:rPr>
          <w:t>https</w:t>
        </w:r>
        <w:r w:rsidRPr="00927149">
          <w:rPr>
            <w:rStyle w:val="a6"/>
            <w:sz w:val="28"/>
            <w:szCs w:val="28"/>
          </w:rPr>
          <w:t>://</w:t>
        </w:r>
        <w:r w:rsidRPr="00927149">
          <w:rPr>
            <w:rStyle w:val="a6"/>
            <w:sz w:val="28"/>
            <w:szCs w:val="28"/>
            <w:lang w:val="en-US"/>
          </w:rPr>
          <w:t>docs</w:t>
        </w:r>
        <w:r w:rsidRPr="00927149">
          <w:rPr>
            <w:rStyle w:val="a6"/>
            <w:sz w:val="28"/>
            <w:szCs w:val="28"/>
          </w:rPr>
          <w:t>.</w:t>
        </w:r>
        <w:r w:rsidRPr="00927149">
          <w:rPr>
            <w:rStyle w:val="a6"/>
            <w:sz w:val="28"/>
            <w:szCs w:val="28"/>
            <w:lang w:val="en-US"/>
          </w:rPr>
          <w:t>google</w:t>
        </w:r>
        <w:r w:rsidRPr="00927149">
          <w:rPr>
            <w:rStyle w:val="a6"/>
            <w:sz w:val="28"/>
            <w:szCs w:val="28"/>
          </w:rPr>
          <w:t>.</w:t>
        </w:r>
        <w:r w:rsidRPr="00927149">
          <w:rPr>
            <w:rStyle w:val="a6"/>
            <w:sz w:val="28"/>
            <w:szCs w:val="28"/>
            <w:lang w:val="en-US"/>
          </w:rPr>
          <w:t>com</w:t>
        </w:r>
        <w:r w:rsidRPr="00927149">
          <w:rPr>
            <w:rStyle w:val="a6"/>
            <w:sz w:val="28"/>
            <w:szCs w:val="28"/>
          </w:rPr>
          <w:t>/</w:t>
        </w:r>
        <w:r w:rsidRPr="00927149">
          <w:rPr>
            <w:rStyle w:val="a6"/>
            <w:sz w:val="28"/>
            <w:szCs w:val="28"/>
            <w:lang w:val="en-US"/>
          </w:rPr>
          <w:t>document</w:t>
        </w:r>
        <w:r w:rsidRPr="00927149">
          <w:rPr>
            <w:rStyle w:val="a6"/>
            <w:sz w:val="28"/>
            <w:szCs w:val="28"/>
          </w:rPr>
          <w:t>/</w:t>
        </w:r>
        <w:r w:rsidRPr="00927149">
          <w:rPr>
            <w:rStyle w:val="a6"/>
            <w:sz w:val="28"/>
            <w:szCs w:val="28"/>
            <w:lang w:val="en-US"/>
          </w:rPr>
          <w:t>d</w:t>
        </w:r>
        <w:r w:rsidRPr="00927149">
          <w:rPr>
            <w:rStyle w:val="a6"/>
            <w:sz w:val="28"/>
            <w:szCs w:val="28"/>
          </w:rPr>
          <w:t>/1</w:t>
        </w:r>
        <w:r w:rsidRPr="00927149">
          <w:rPr>
            <w:rStyle w:val="a6"/>
            <w:sz w:val="28"/>
            <w:szCs w:val="28"/>
            <w:lang w:val="en-US"/>
          </w:rPr>
          <w:t>XMZNWkCfegHxXPn</w:t>
        </w:r>
        <w:r w:rsidRPr="00927149">
          <w:rPr>
            <w:rStyle w:val="a6"/>
            <w:sz w:val="28"/>
            <w:szCs w:val="28"/>
          </w:rPr>
          <w:t>87</w:t>
        </w:r>
        <w:r w:rsidRPr="00927149">
          <w:rPr>
            <w:rStyle w:val="a6"/>
            <w:sz w:val="28"/>
            <w:szCs w:val="28"/>
            <w:lang w:val="en-US"/>
          </w:rPr>
          <w:t>yx</w:t>
        </w:r>
        <w:r w:rsidRPr="00927149">
          <w:rPr>
            <w:rStyle w:val="a6"/>
            <w:sz w:val="28"/>
            <w:szCs w:val="28"/>
          </w:rPr>
          <w:t>3</w:t>
        </w:r>
        <w:r w:rsidRPr="00927149">
          <w:rPr>
            <w:rStyle w:val="a6"/>
            <w:sz w:val="28"/>
            <w:szCs w:val="28"/>
            <w:lang w:val="en-US"/>
          </w:rPr>
          <w:t>wU</w:t>
        </w:r>
        <w:r w:rsidRPr="00927149">
          <w:rPr>
            <w:rStyle w:val="a6"/>
            <w:sz w:val="28"/>
            <w:szCs w:val="28"/>
          </w:rPr>
          <w:t xml:space="preserve">-                                  </w:t>
        </w:r>
        <w:r w:rsidRPr="00927149">
          <w:rPr>
            <w:rStyle w:val="a6"/>
            <w:sz w:val="28"/>
            <w:szCs w:val="28"/>
            <w:lang w:val="en-US"/>
          </w:rPr>
          <w:t>F</w:t>
        </w:r>
        <w:r w:rsidRPr="00927149">
          <w:rPr>
            <w:rStyle w:val="a6"/>
            <w:sz w:val="28"/>
            <w:szCs w:val="28"/>
          </w:rPr>
          <w:t>1</w:t>
        </w:r>
        <w:r w:rsidRPr="00927149">
          <w:rPr>
            <w:rStyle w:val="a6"/>
            <w:sz w:val="28"/>
            <w:szCs w:val="28"/>
            <w:lang w:val="en-US"/>
          </w:rPr>
          <w:t>P</w:t>
        </w:r>
        <w:r w:rsidRPr="00927149">
          <w:rPr>
            <w:rStyle w:val="a6"/>
            <w:sz w:val="28"/>
            <w:szCs w:val="28"/>
          </w:rPr>
          <w:t>_</w:t>
        </w:r>
        <w:r w:rsidRPr="00927149">
          <w:rPr>
            <w:rStyle w:val="a6"/>
            <w:sz w:val="28"/>
            <w:szCs w:val="28"/>
            <w:lang w:val="en-US"/>
          </w:rPr>
          <w:t>QSztk</w:t>
        </w:r>
        <w:r w:rsidRPr="00927149">
          <w:rPr>
            <w:rStyle w:val="a6"/>
            <w:sz w:val="28"/>
            <w:szCs w:val="28"/>
          </w:rPr>
          <w:t>/</w:t>
        </w:r>
        <w:r w:rsidRPr="00927149">
          <w:rPr>
            <w:rStyle w:val="a6"/>
            <w:sz w:val="28"/>
            <w:szCs w:val="28"/>
            <w:lang w:val="en-US"/>
          </w:rPr>
          <w:t>edit</w:t>
        </w:r>
        <w:r w:rsidRPr="00927149">
          <w:rPr>
            <w:rStyle w:val="a6"/>
            <w:sz w:val="28"/>
            <w:szCs w:val="28"/>
          </w:rPr>
          <w:t>#</w:t>
        </w:r>
        <w:r w:rsidRPr="00927149">
          <w:rPr>
            <w:rStyle w:val="a6"/>
            <w:sz w:val="28"/>
            <w:szCs w:val="28"/>
            <w:lang w:val="en-US"/>
          </w:rPr>
          <w:t>heading</w:t>
        </w:r>
        <w:r w:rsidRPr="00927149">
          <w:rPr>
            <w:rStyle w:val="a6"/>
            <w:sz w:val="28"/>
            <w:szCs w:val="28"/>
          </w:rPr>
          <w:t>=</w:t>
        </w:r>
        <w:r w:rsidRPr="00927149">
          <w:rPr>
            <w:rStyle w:val="a6"/>
            <w:sz w:val="28"/>
            <w:szCs w:val="28"/>
            <w:lang w:val="en-US"/>
          </w:rPr>
          <w:t>h</w:t>
        </w:r>
        <w:r w:rsidRPr="00927149">
          <w:rPr>
            <w:rStyle w:val="a6"/>
            <w:sz w:val="28"/>
            <w:szCs w:val="28"/>
          </w:rPr>
          <w:t>.</w:t>
        </w:r>
        <w:r w:rsidRPr="00927149">
          <w:rPr>
            <w:rStyle w:val="a6"/>
            <w:sz w:val="28"/>
            <w:szCs w:val="28"/>
            <w:lang w:val="en-US"/>
          </w:rPr>
          <w:t>thy</w:t>
        </w:r>
        <w:r w:rsidRPr="00927149">
          <w:rPr>
            <w:rStyle w:val="a6"/>
            <w:sz w:val="28"/>
            <w:szCs w:val="28"/>
          </w:rPr>
          <w:t>8</w:t>
        </w:r>
        <w:r w:rsidRPr="00927149">
          <w:rPr>
            <w:rStyle w:val="a6"/>
            <w:sz w:val="28"/>
            <w:szCs w:val="28"/>
            <w:lang w:val="en-US"/>
          </w:rPr>
          <w:t>lcn</w:t>
        </w:r>
        <w:r w:rsidRPr="00927149">
          <w:rPr>
            <w:rStyle w:val="a6"/>
            <w:sz w:val="28"/>
            <w:szCs w:val="28"/>
          </w:rPr>
          <w:t>7</w:t>
        </w:r>
        <w:r w:rsidRPr="00927149">
          <w:rPr>
            <w:rStyle w:val="a6"/>
            <w:sz w:val="28"/>
            <w:szCs w:val="28"/>
            <w:lang w:val="en-US"/>
          </w:rPr>
          <w:t>re</w:t>
        </w:r>
        <w:r w:rsidRPr="00927149">
          <w:rPr>
            <w:rStyle w:val="a6"/>
            <w:sz w:val="28"/>
            <w:szCs w:val="28"/>
          </w:rPr>
          <w:t>4</w:t>
        </w:r>
        <w:r w:rsidRPr="00927149">
          <w:rPr>
            <w:rStyle w:val="a6"/>
            <w:sz w:val="28"/>
            <w:szCs w:val="28"/>
            <w:lang w:val="en-US"/>
          </w:rPr>
          <w:t>f</w:t>
        </w:r>
      </w:hyperlink>
      <w:r w:rsidRPr="00204D53">
        <w:rPr>
          <w:sz w:val="28"/>
          <w:szCs w:val="28"/>
        </w:rPr>
        <w:t xml:space="preserve"> (Дата обращения 07.06.2024)</w:t>
      </w:r>
    </w:p>
    <w:p w14:paraId="2F86A571" w14:textId="77777777" w:rsidR="000B2800" w:rsidRPr="00E47F3D" w:rsidRDefault="000B2800" w:rsidP="000B2800">
      <w:pPr>
        <w:numPr>
          <w:ilvl w:val="0"/>
          <w:numId w:val="13"/>
        </w:numPr>
        <w:shd w:val="clear" w:color="auto" w:fill="FFFFFF"/>
        <w:spacing w:before="0"/>
        <w:ind w:left="0" w:firstLine="709"/>
        <w:contextualSpacing w:val="0"/>
        <w:textAlignment w:val="baseline"/>
        <w:rPr>
          <w:rFonts w:eastAsia="Calibri"/>
          <w:sz w:val="28"/>
          <w:szCs w:val="28"/>
          <w:lang w:eastAsia="en-US"/>
        </w:rPr>
      </w:pPr>
      <w:r w:rsidRPr="00E47F3D">
        <w:rPr>
          <w:rFonts w:eastAsia="Calibri"/>
          <w:sz w:val="28"/>
          <w:szCs w:val="28"/>
          <w:lang w:eastAsia="en-US"/>
        </w:rPr>
        <w:t xml:space="preserve">Л. Аткинсон, Дж. Хорн. Парсинг веб-страниц с помощью PHP. Пер. с англ.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СПб.: Символ-Плюс, 2018.</w:t>
      </w:r>
      <w:r w:rsidRPr="00FA5E6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432 с.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(Дата обращения 12</w:t>
      </w:r>
      <w:r w:rsidRPr="00204D53">
        <w:rPr>
          <w:sz w:val="28"/>
          <w:szCs w:val="28"/>
        </w:rPr>
        <w:t>.06.2024)</w:t>
      </w:r>
    </w:p>
    <w:p w14:paraId="5B85B9E3" w14:textId="77777777" w:rsidR="000B2800" w:rsidRPr="00E47F3D" w:rsidRDefault="000B2800" w:rsidP="000B2800">
      <w:pPr>
        <w:numPr>
          <w:ilvl w:val="0"/>
          <w:numId w:val="13"/>
        </w:numPr>
        <w:shd w:val="clear" w:color="auto" w:fill="FFFFFF"/>
        <w:spacing w:before="0"/>
        <w:ind w:left="0" w:firstLine="709"/>
        <w:contextualSpacing w:val="0"/>
        <w:textAlignment w:val="baseline"/>
        <w:rPr>
          <w:rFonts w:eastAsia="Calibri"/>
          <w:sz w:val="28"/>
          <w:szCs w:val="28"/>
          <w:lang w:eastAsia="en-US"/>
        </w:rPr>
      </w:pPr>
      <w:r w:rsidRPr="00E47F3D">
        <w:rPr>
          <w:rFonts w:eastAsia="Calibri"/>
          <w:sz w:val="28"/>
          <w:szCs w:val="28"/>
          <w:lang w:eastAsia="en-US"/>
        </w:rPr>
        <w:t xml:space="preserve">М. Маклафлин. Программирование на PHP: объекты, шаблоны и методики. Пер. с англ.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М.: ДМК Пресс, 2019.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552 с.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(Дата обращения 13</w:t>
      </w:r>
      <w:r w:rsidRPr="00204D53">
        <w:rPr>
          <w:sz w:val="28"/>
          <w:szCs w:val="28"/>
        </w:rPr>
        <w:t>.06.2024)</w:t>
      </w:r>
    </w:p>
    <w:p w14:paraId="34393180" w14:textId="77777777" w:rsidR="000B2800" w:rsidRPr="00E47F3D" w:rsidRDefault="000B2800" w:rsidP="000B2800">
      <w:pPr>
        <w:numPr>
          <w:ilvl w:val="0"/>
          <w:numId w:val="13"/>
        </w:numPr>
        <w:shd w:val="clear" w:color="auto" w:fill="FFFFFF"/>
        <w:spacing w:before="0"/>
        <w:ind w:left="0" w:firstLine="709"/>
        <w:contextualSpacing w:val="0"/>
        <w:textAlignment w:val="baseline"/>
        <w:rPr>
          <w:rFonts w:eastAsia="Calibri"/>
          <w:sz w:val="28"/>
          <w:szCs w:val="28"/>
          <w:lang w:eastAsia="en-US"/>
        </w:rPr>
      </w:pPr>
      <w:r w:rsidRPr="00E47F3D">
        <w:rPr>
          <w:rFonts w:eastAsia="Calibri"/>
          <w:sz w:val="28"/>
          <w:szCs w:val="28"/>
          <w:lang w:eastAsia="en-US"/>
        </w:rPr>
        <w:t>Дж. Найт. Профессиональное программирование на PHP. Пер. с англ.</w:t>
      </w:r>
      <w:r w:rsidRPr="00FA5E6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М.: Вильямс, 2017. </w:t>
      </w:r>
      <w:r>
        <w:rPr>
          <w:sz w:val="28"/>
          <w:szCs w:val="28"/>
        </w:rPr>
        <w:t>–</w:t>
      </w:r>
      <w:r w:rsidRPr="00E47F3D">
        <w:rPr>
          <w:rFonts w:eastAsia="Calibri"/>
          <w:sz w:val="28"/>
          <w:szCs w:val="28"/>
          <w:lang w:eastAsia="en-US"/>
        </w:rPr>
        <w:t xml:space="preserve"> 672 с.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(Дата обращения 14</w:t>
      </w:r>
      <w:r w:rsidRPr="00204D53">
        <w:rPr>
          <w:sz w:val="28"/>
          <w:szCs w:val="28"/>
        </w:rPr>
        <w:t>.06.2024)</w:t>
      </w:r>
    </w:p>
    <w:p w14:paraId="112CD4E5" w14:textId="77777777" w:rsidR="000B2800" w:rsidRPr="00204D53" w:rsidRDefault="000B2800" w:rsidP="000B2800">
      <w:pPr>
        <w:pStyle w:val="a0"/>
        <w:keepLines w:val="0"/>
        <w:numPr>
          <w:ilvl w:val="0"/>
          <w:numId w:val="13"/>
        </w:numPr>
        <w:tabs>
          <w:tab w:val="clear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57" w:firstLine="709"/>
        <w:rPr>
          <w:sz w:val="28"/>
          <w:szCs w:val="28"/>
        </w:rPr>
      </w:pPr>
      <w:r>
        <w:rPr>
          <w:sz w:val="28"/>
          <w:szCs w:val="28"/>
        </w:rPr>
        <w:t xml:space="preserve">Учебник </w:t>
      </w:r>
      <w:r w:rsidRPr="00204D53">
        <w:rPr>
          <w:sz w:val="28"/>
          <w:szCs w:val="28"/>
        </w:rPr>
        <w:t>парсинга на PHP | Трепачёв Дмитрий</w:t>
      </w:r>
      <w:r w:rsidRPr="007B682A">
        <w:rPr>
          <w:sz w:val="28"/>
          <w:szCs w:val="28"/>
        </w:rPr>
        <w:t xml:space="preserve">. </w:t>
      </w:r>
      <w:r>
        <w:rPr>
          <w:sz w:val="28"/>
          <w:szCs w:val="28"/>
        </w:rPr>
        <w:t>– Текст: электронный.</w:t>
      </w:r>
    </w:p>
    <w:p w14:paraId="1922568B" w14:textId="3BC53C9C" w:rsidR="000B2800" w:rsidRPr="00594F47" w:rsidRDefault="000B2800" w:rsidP="00594F47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709"/>
        <w:rPr>
          <w:sz w:val="28"/>
          <w:szCs w:val="28"/>
        </w:rPr>
      </w:pPr>
      <w:r w:rsidRPr="00204D53">
        <w:rPr>
          <w:sz w:val="28"/>
          <w:szCs w:val="28"/>
          <w:lang w:val="en-US"/>
        </w:rPr>
        <w:t>URL</w:t>
      </w:r>
      <w:r w:rsidRPr="00204D53">
        <w:rPr>
          <w:sz w:val="28"/>
          <w:szCs w:val="28"/>
        </w:rPr>
        <w:t xml:space="preserve">: </w:t>
      </w:r>
      <w:hyperlink r:id="rId25" w:history="1">
        <w:r w:rsidRPr="00204D53">
          <w:rPr>
            <w:rStyle w:val="a6"/>
            <w:sz w:val="28"/>
            <w:szCs w:val="28"/>
            <w:lang w:val="en-US"/>
          </w:rPr>
          <w:t>https</w:t>
        </w:r>
        <w:r w:rsidRPr="00204D53">
          <w:rPr>
            <w:rStyle w:val="a6"/>
            <w:sz w:val="28"/>
            <w:szCs w:val="28"/>
          </w:rPr>
          <w:t>://</w:t>
        </w:r>
        <w:r w:rsidRPr="00204D53">
          <w:rPr>
            <w:rStyle w:val="a6"/>
            <w:sz w:val="28"/>
            <w:szCs w:val="28"/>
            <w:lang w:val="en-US"/>
          </w:rPr>
          <w:t>code</w:t>
        </w:r>
        <w:r w:rsidRPr="00204D53">
          <w:rPr>
            <w:rStyle w:val="a6"/>
            <w:sz w:val="28"/>
            <w:szCs w:val="28"/>
          </w:rPr>
          <w:t>.</w:t>
        </w:r>
        <w:r w:rsidRPr="00204D53">
          <w:rPr>
            <w:rStyle w:val="a6"/>
            <w:sz w:val="28"/>
            <w:szCs w:val="28"/>
            <w:lang w:val="en-US"/>
          </w:rPr>
          <w:t>mu</w:t>
        </w:r>
        <w:r w:rsidRPr="00204D53">
          <w:rPr>
            <w:rStyle w:val="a6"/>
            <w:sz w:val="28"/>
            <w:szCs w:val="28"/>
          </w:rPr>
          <w:t>/</w:t>
        </w:r>
        <w:r w:rsidRPr="00204D53">
          <w:rPr>
            <w:rStyle w:val="a6"/>
            <w:sz w:val="28"/>
            <w:szCs w:val="28"/>
            <w:lang w:val="en-US"/>
          </w:rPr>
          <w:t>ru</w:t>
        </w:r>
        <w:r w:rsidRPr="00204D53">
          <w:rPr>
            <w:rStyle w:val="a6"/>
            <w:sz w:val="28"/>
            <w:szCs w:val="28"/>
          </w:rPr>
          <w:t>/</w:t>
        </w:r>
        <w:r w:rsidRPr="00204D53">
          <w:rPr>
            <w:rStyle w:val="a6"/>
            <w:sz w:val="28"/>
            <w:szCs w:val="28"/>
            <w:lang w:val="en-US"/>
          </w:rPr>
          <w:t>php</w:t>
        </w:r>
        <w:r w:rsidRPr="00204D53">
          <w:rPr>
            <w:rStyle w:val="a6"/>
            <w:sz w:val="28"/>
            <w:szCs w:val="28"/>
          </w:rPr>
          <w:t>/</w:t>
        </w:r>
        <w:r w:rsidRPr="00204D53">
          <w:rPr>
            <w:rStyle w:val="a6"/>
            <w:sz w:val="28"/>
            <w:szCs w:val="28"/>
            <w:lang w:val="en-US"/>
          </w:rPr>
          <w:t>book</w:t>
        </w:r>
        <w:r w:rsidRPr="00204D53">
          <w:rPr>
            <w:rStyle w:val="a6"/>
            <w:sz w:val="28"/>
            <w:szCs w:val="28"/>
          </w:rPr>
          <w:t>/</w:t>
        </w:r>
        <w:r w:rsidRPr="00204D53">
          <w:rPr>
            <w:rStyle w:val="a6"/>
            <w:sz w:val="28"/>
            <w:szCs w:val="28"/>
            <w:lang w:val="en-US"/>
          </w:rPr>
          <w:t>parsing</w:t>
        </w:r>
        <w:r w:rsidRPr="00204D53">
          <w:rPr>
            <w:rStyle w:val="a6"/>
            <w:sz w:val="28"/>
            <w:szCs w:val="28"/>
          </w:rPr>
          <w:t>/</w:t>
        </w:r>
      </w:hyperlink>
      <w:r w:rsidRPr="00204D53">
        <w:rPr>
          <w:sz w:val="28"/>
          <w:szCs w:val="28"/>
        </w:rPr>
        <w:t xml:space="preserve"> (Дата обращения 13.06.2024)</w:t>
      </w:r>
    </w:p>
    <w:p w14:paraId="71199D63" w14:textId="488B0A98" w:rsidR="00945285" w:rsidRPr="00945285" w:rsidRDefault="00945285" w:rsidP="00945285">
      <w:pPr>
        <w:suppressAutoHyphens/>
        <w:spacing w:before="0" w:line="240" w:lineRule="auto"/>
        <w:ind w:firstLine="0"/>
        <w:contextualSpacing w:val="0"/>
        <w:rPr>
          <w:rFonts w:eastAsia="Times New Roman" w:cs="Times New Roman"/>
          <w:color w:val="FF0000"/>
          <w:szCs w:val="24"/>
        </w:rPr>
      </w:pPr>
      <w:r w:rsidRPr="00945285">
        <w:rPr>
          <w:rFonts w:ascii="Calibri" w:eastAsia="Calibri" w:hAnsi="Calibri" w:cs="Calibri"/>
          <w:sz w:val="20"/>
          <w:szCs w:val="20"/>
        </w:rPr>
        <w:br w:type="page"/>
      </w:r>
    </w:p>
    <w:p w14:paraId="7EB7D7F8" w14:textId="77777777" w:rsidR="00945285" w:rsidRPr="00A965F5" w:rsidRDefault="00945285" w:rsidP="001F4EEB">
      <w:pPr>
        <w:pStyle w:val="1"/>
        <w:numPr>
          <w:ilvl w:val="0"/>
          <w:numId w:val="0"/>
        </w:numPr>
        <w:jc w:val="center"/>
        <w:rPr>
          <w:sz w:val="28"/>
          <w:lang w:val="en-US"/>
        </w:rPr>
      </w:pPr>
      <w:bookmarkStart w:id="15" w:name="_Toc169810924"/>
      <w:r w:rsidRPr="001F4EEB">
        <w:rPr>
          <w:sz w:val="28"/>
        </w:rPr>
        <w:lastRenderedPageBreak/>
        <w:t>ПРИЛОЖЕНИЕ</w:t>
      </w:r>
      <w:r w:rsidRPr="00A965F5">
        <w:rPr>
          <w:sz w:val="28"/>
          <w:lang w:val="en-US"/>
        </w:rPr>
        <w:t xml:space="preserve"> </w:t>
      </w:r>
      <w:r w:rsidRPr="001F4EEB">
        <w:rPr>
          <w:sz w:val="28"/>
        </w:rPr>
        <w:t>А</w:t>
      </w:r>
      <w:bookmarkEnd w:id="15"/>
    </w:p>
    <w:p w14:paraId="6C3E5DD8" w14:textId="40DD4FBD" w:rsidR="00BE3CB4" w:rsidRPr="00A965F5" w:rsidRDefault="00A965F5" w:rsidP="000B2800">
      <w:pPr>
        <w:suppressAutoHyphens/>
        <w:spacing w:before="0" w:line="240" w:lineRule="auto"/>
        <w:ind w:firstLine="0"/>
        <w:contextualSpacing w:val="0"/>
        <w:rPr>
          <w:rFonts w:eastAsia="Times New Roman" w:cs="Times New Roman"/>
          <w:color w:val="000000"/>
          <w:szCs w:val="24"/>
          <w:lang w:val="en-US"/>
        </w:rPr>
      </w:pPr>
      <w:r w:rsidRPr="0071757B">
        <w:rPr>
          <w:sz w:val="28"/>
          <w:szCs w:val="28"/>
          <w:lang w:val="en-US"/>
        </w:rPr>
        <w:t>Mutual</w:t>
      </w:r>
      <w:r w:rsidRPr="004E61FC">
        <w:rPr>
          <w:sz w:val="28"/>
          <w:szCs w:val="28"/>
          <w:lang w:val="en-US"/>
        </w:rPr>
        <w:t xml:space="preserve"> </w:t>
      </w:r>
      <w:r w:rsidRPr="0071757B">
        <w:rPr>
          <w:sz w:val="28"/>
          <w:szCs w:val="28"/>
          <w:lang w:val="en-US"/>
        </w:rPr>
        <w:t>Industries</w:t>
      </w:r>
      <w:r w:rsidRPr="004E61FC">
        <w:rPr>
          <w:sz w:val="28"/>
          <w:szCs w:val="28"/>
          <w:lang w:val="en-US"/>
        </w:rPr>
        <w:t xml:space="preserve"> </w:t>
      </w:r>
      <w:r w:rsidRPr="0071757B">
        <w:rPr>
          <w:sz w:val="28"/>
          <w:szCs w:val="28"/>
          <w:lang w:val="en-US"/>
        </w:rPr>
        <w:t>Inc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B2800" w14:paraId="451EC32C" w14:textId="77777777" w:rsidTr="000B2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0FCAB4DF" w14:textId="4094AA0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&lt;?php</w:t>
            </w:r>
          </w:p>
          <w:p w14:paraId="2B0C9658" w14:textId="3DD57274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>n</w:t>
            </w:r>
            <w:r>
              <w:rPr>
                <w:lang w:val="en-US"/>
              </w:rPr>
              <w:t>amespace App\Feeds\Vendors\MII;</w:t>
            </w:r>
          </w:p>
          <w:p w14:paraId="1CF07AEC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>use App\Feeds\Processor\HttpProcessor;</w:t>
            </w:r>
          </w:p>
          <w:p w14:paraId="50A8781D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>use App\Feeds\Traits\GooglePriceTrait;</w:t>
            </w:r>
          </w:p>
          <w:p w14:paraId="6A14DC34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>use App\Helpers\StringHelper;</w:t>
            </w:r>
          </w:p>
          <w:p w14:paraId="3D50B7C5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>use App\Models\Link;</w:t>
            </w:r>
          </w:p>
          <w:p w14:paraId="04C2BFBD" w14:textId="02FCCBB2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>use App\Models\PriceItem;</w:t>
            </w:r>
          </w:p>
          <w:p w14:paraId="3E4260E5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>class Vendor extends HttpProcessor</w:t>
            </w:r>
          </w:p>
          <w:p w14:paraId="138C039E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>{</w:t>
            </w:r>
          </w:p>
          <w:p w14:paraId="50AB2AFB" w14:textId="17967B16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 xml:space="preserve">    use GooglePriceTrait;</w:t>
            </w:r>
          </w:p>
          <w:p w14:paraId="519CAED5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beforeProcess(): void</w:t>
            </w:r>
          </w:p>
          <w:p w14:paraId="02EBFE72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328CFF75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$links = [];</w:t>
            </w:r>
          </w:p>
          <w:p w14:paraId="6630ED24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foreach (PriceItem::all() as $feed_item) {</w:t>
            </w:r>
          </w:p>
          <w:p w14:paraId="7E06736A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preg_match_all('#\bhttps?://[^\s()&lt;&gt;]+(?:\([\w\d]+\)|([^[:punct:]\s]|/))#', $feed_item-&gt;supplier_internal_id, $match);</w:t>
            </w:r>
          </w:p>
          <w:p w14:paraId="58869494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$match = array_map(static fn($item) =&gt; $item[0] ?? null, $match[0]);</w:t>
            </w:r>
          </w:p>
          <w:p w14:paraId="3DFEE156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$links = array_merge($links, $match);</w:t>
            </w:r>
          </w:p>
          <w:p w14:paraId="76176579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$links = array_filter($links, static fn($item) =&gt; $item !== null &amp;&amp; StringHelper::str_contains($item, 'http', true));</w:t>
            </w:r>
          </w:p>
          <w:p w14:paraId="6C6C2881" w14:textId="5C287828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     }</w:t>
            </w:r>
          </w:p>
          <w:p w14:paraId="0C5ABE33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array_map(static fn($url) =&gt; Link::factory()-&gt;product($url), $links);</w:t>
            </w:r>
          </w:p>
          <w:p w14:paraId="69C12123" w14:textId="1BC340AB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608654C0" w14:textId="5F7EBA70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protected array $first = ['https://www.mutualindustrie</w:t>
            </w:r>
            <w:r>
              <w:rPr>
                <w:lang w:val="en-US"/>
              </w:rPr>
              <w:t>s.com/category/silt-fence/11'];</w:t>
            </w:r>
          </w:p>
          <w:p w14:paraId="1C6E43A9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const CATEGORY_LINK_CSS_SELECTORS = ['ul.category-list li a'];</w:t>
            </w:r>
          </w:p>
          <w:p w14:paraId="56F702A3" w14:textId="37567479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const PRODUCT_LINK_CSS_SELECTORS </w:t>
            </w:r>
            <w:r>
              <w:rPr>
                <w:lang w:val="en-US"/>
              </w:rPr>
              <w:t>= ['div.category-img-title a'];</w:t>
            </w:r>
          </w:p>
          <w:p w14:paraId="5D2CFC55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array $custom_products = [</w:t>
            </w:r>
          </w:p>
          <w:p w14:paraId="21D92FE8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'https://www.mutualindustries.com/product/woven-polypropylene-chair-bags',</w:t>
            </w:r>
          </w:p>
          <w:p w14:paraId="240FA7C2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'https://www.mutualindustries.com/product/pennant-flags',</w:t>
            </w:r>
          </w:p>
          <w:p w14:paraId="07A3741A" w14:textId="77777777" w:rsidR="00BE3CB4" w:rsidRPr="00BE3CB4" w:rsidRDefault="00BE3CB4" w:rsidP="00BE3CB4">
            <w:pPr>
              <w:suppressAutoHyphens/>
              <w:spacing w:before="0"/>
              <w:ind w:firstLine="0"/>
              <w:contextualSpacing w:val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'https://www.mutualindustries.com/product/power-wipes-with-dispensing-cannister'</w:t>
            </w:r>
          </w:p>
          <w:p w14:paraId="24A9CCE2" w14:textId="77777777" w:rsidR="00BE3CB4" w:rsidRDefault="00BE3CB4" w:rsidP="00BE3CB4">
            <w:pPr>
              <w:suppressAutoHyphens/>
              <w:spacing w:before="0"/>
              <w:ind w:firstLine="0"/>
              <w:contextualSpacing w:val="0"/>
            </w:pPr>
            <w:r w:rsidRPr="00BE3CB4">
              <w:rPr>
                <w:lang w:val="en-US"/>
              </w:rPr>
              <w:t xml:space="preserve">    </w:t>
            </w:r>
            <w:r>
              <w:t>];</w:t>
            </w:r>
          </w:p>
          <w:p w14:paraId="1B4870DE" w14:textId="2125BFDD" w:rsidR="000B2800" w:rsidRDefault="00BE3CB4" w:rsidP="00BE3CB4">
            <w:pPr>
              <w:suppressAutoHyphens/>
              <w:spacing w:before="0"/>
              <w:ind w:firstLine="0"/>
              <w:contextualSpacing w:val="0"/>
            </w:pPr>
            <w:r>
              <w:t>}</w:t>
            </w:r>
          </w:p>
        </w:tc>
      </w:tr>
    </w:tbl>
    <w:p w14:paraId="5338FF90" w14:textId="403E38E2" w:rsidR="000B2800" w:rsidRDefault="000B2800" w:rsidP="00BE3CB4">
      <w:pPr>
        <w:spacing w:before="0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E3CB4" w14:paraId="026ED9F2" w14:textId="77777777" w:rsidTr="00BE3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0DE6B60D" w14:textId="493F97A1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>&lt;?php</w:t>
            </w:r>
          </w:p>
          <w:p w14:paraId="25A494A9" w14:textId="77FD3DFA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lastRenderedPageBreak/>
              <w:t>n</w:t>
            </w:r>
            <w:r>
              <w:rPr>
                <w:lang w:val="en-US"/>
              </w:rPr>
              <w:t>amespace App\Feeds\Vendors\MII;</w:t>
            </w:r>
          </w:p>
          <w:p w14:paraId="1A4748B3" w14:textId="159C2BB4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>use App\Feeds\Parser\HtmlParser;</w:t>
            </w:r>
          </w:p>
          <w:p w14:paraId="3BBCCA61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>class Parser extends HtmlParser</w:t>
            </w:r>
          </w:p>
          <w:p w14:paraId="54ACAC6D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>{</w:t>
            </w:r>
          </w:p>
          <w:p w14:paraId="7F5FAC7B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getMpn(): string</w:t>
            </w:r>
          </w:p>
          <w:p w14:paraId="1468F78D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19EDA249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$this-&gt;getText('#SKUID');</w:t>
            </w:r>
          </w:p>
          <w:p w14:paraId="1E351C4E" w14:textId="0A3041B3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768B9461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getRawProduct(): string</w:t>
            </w:r>
          </w:p>
          <w:p w14:paraId="63C84858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158C4298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$this-&gt;getText('div.pro-detail-head');</w:t>
            </w:r>
          </w:p>
          <w:p w14:paraId="73BB22E8" w14:textId="6C86CB40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6D371A0F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getImages(): array</w:t>
            </w:r>
          </w:p>
          <w:p w14:paraId="75EFB459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07E6A0C3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$this-&gt;getSrcImages('img.main-img');</w:t>
            </w:r>
          </w:p>
          <w:p w14:paraId="0C4FBCED" w14:textId="37C06F9E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6A0F8C6A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getCostToUs(): float</w:t>
            </w:r>
          </w:p>
          <w:p w14:paraId="718AA0D0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6E483163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$this-&gt;getMoney('#Price');</w:t>
            </w:r>
          </w:p>
          <w:p w14:paraId="06F50433" w14:textId="29297D80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00AED8D2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getRawDescription(): string</w:t>
            </w:r>
          </w:p>
          <w:p w14:paraId="4EC09DEB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4E7731F7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$this-&gt;getHtml('.pdr-details');</w:t>
            </w:r>
          </w:p>
          <w:p w14:paraId="0AE4EAD4" w14:textId="2D517606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}</w:t>
            </w:r>
          </w:p>
          <w:p w14:paraId="0B118835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getUrl(): string</w:t>
            </w:r>
          </w:p>
          <w:p w14:paraId="3AA30DC7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1C5471CC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$this-&gt;getAttr('a.product-url', 'href');</w:t>
            </w:r>
          </w:p>
          <w:p w14:paraId="6E9E652A" w14:textId="77777777" w:rsidR="00BE3CB4" w:rsidRDefault="00BE3CB4" w:rsidP="00BE3CB4">
            <w:pPr>
              <w:spacing w:before="0"/>
              <w:ind w:firstLine="0"/>
            </w:pPr>
            <w:r w:rsidRPr="00BE3CB4">
              <w:rPr>
                <w:lang w:val="en-US"/>
              </w:rPr>
              <w:t xml:space="preserve">    </w:t>
            </w:r>
            <w:r>
              <w:t>}</w:t>
            </w:r>
          </w:p>
          <w:p w14:paraId="0E30D52D" w14:textId="4D9BF617" w:rsidR="00BE3CB4" w:rsidRDefault="00BE3CB4" w:rsidP="00BE3CB4">
            <w:pPr>
              <w:spacing w:before="0"/>
              <w:ind w:firstLine="0"/>
            </w:pPr>
            <w:r>
              <w:t>}</w:t>
            </w:r>
          </w:p>
        </w:tc>
      </w:tr>
    </w:tbl>
    <w:p w14:paraId="2E190766" w14:textId="71ABCE09" w:rsidR="00BE3CB4" w:rsidRDefault="00BE3CB4" w:rsidP="00BE3CB4">
      <w:pPr>
        <w:spacing w:before="0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E3CB4" w14:paraId="37419E71" w14:textId="77777777" w:rsidTr="00BE3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08F31B0A" w14:textId="0D9961B5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>&lt;?php</w:t>
            </w:r>
          </w:p>
          <w:p w14:paraId="3289531C" w14:textId="0CF08E30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>namespace App\Feeds\Vendors\MII;</w:t>
            </w:r>
          </w:p>
          <w:p w14:paraId="594635DB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>use App\Feeds\Parser\XLSXParser;</w:t>
            </w:r>
          </w:p>
          <w:p w14:paraId="3E4C8913" w14:textId="2D50BE18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>use App\Helpers\StringHelper;</w:t>
            </w:r>
          </w:p>
          <w:p w14:paraId="19337A71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>class PriceParser extends XLSXParser</w:t>
            </w:r>
          </w:p>
          <w:p w14:paraId="66ED010A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>{</w:t>
            </w:r>
          </w:p>
          <w:p w14:paraId="2D4DBB1E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lastRenderedPageBreak/>
              <w:t xml:space="preserve">    protected function parseRow(array $row, int $row_num): ?array</w:t>
            </w:r>
          </w:p>
          <w:p w14:paraId="1A10499D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7DE4CC18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if (empty($row['PART #']) &amp;&amp; empty($row['DESCRIPTION']) &amp;&amp; empty($row['PRICE'])) {</w:t>
            </w:r>
          </w:p>
          <w:p w14:paraId="4D76C089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return null;</w:t>
            </w:r>
          </w:p>
          <w:p w14:paraId="2856B2F7" w14:textId="5B0A183D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211C876C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$mpn = $row['PART #'] ?? '';</w:t>
            </w:r>
          </w:p>
          <w:p w14:paraId="5E83FDF8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$description = $row['DESCRIPTION'] ?? '';</w:t>
            </w:r>
          </w:p>
          <w:p w14:paraId="5463510C" w14:textId="146E0031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$costToUs = isset($row['PRICE']) ? StringHelper::</w:t>
            </w:r>
            <w:r>
              <w:rPr>
                <w:lang w:val="en-US"/>
              </w:rPr>
              <w:t>getMoney($row['PRICE']) : null;</w:t>
            </w:r>
          </w:p>
          <w:p w14:paraId="01290C29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if (empty($mpn)) {</w:t>
            </w:r>
          </w:p>
          <w:p w14:paraId="1EC4295C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echo "Error: MPN is empty for row: " . json_encode($row) . PHP_EOL;</w:t>
            </w:r>
          </w:p>
          <w:p w14:paraId="66736532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return null;</w:t>
            </w:r>
          </w:p>
          <w:p w14:paraId="7420A7C2" w14:textId="3282804E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}</w:t>
            </w:r>
          </w:p>
          <w:p w14:paraId="23D0AC4C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[</w:t>
            </w:r>
          </w:p>
          <w:p w14:paraId="176EABF7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'mpn' =&gt; $mpn,</w:t>
            </w:r>
          </w:p>
          <w:p w14:paraId="0BC7D9BB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'description' =&gt; $description,</w:t>
            </w:r>
          </w:p>
          <w:p w14:paraId="0CF89ADA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'cost_to_us' =&gt; $costToUs,</w:t>
            </w:r>
          </w:p>
          <w:p w14:paraId="38594E59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];</w:t>
            </w:r>
          </w:p>
          <w:p w14:paraId="36510D50" w14:textId="273FD7B3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5E7878AC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getMpn(): string</w:t>
            </w:r>
          </w:p>
          <w:p w14:paraId="4EBA4AAE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5BCFDA23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$this-&gt;getValueByColumnName('PART #');</w:t>
            </w:r>
          </w:p>
          <w:p w14:paraId="5442EEE6" w14:textId="38621EAE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26D3CCDE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getDescription(): string</w:t>
            </w:r>
          </w:p>
          <w:p w14:paraId="266715ED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5BC0DE31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$this-&gt;getValueByColumnName('DESCRIPTION');</w:t>
            </w:r>
          </w:p>
          <w:p w14:paraId="03712518" w14:textId="4ADAADAE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}</w:t>
            </w:r>
          </w:p>
          <w:p w14:paraId="26A8CDAE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public function getCostToUs(): float</w:t>
            </w:r>
          </w:p>
          <w:p w14:paraId="34E75C63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{</w:t>
            </w:r>
          </w:p>
          <w:p w14:paraId="2AD00314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$cost = $this-&gt;getValueByColumnName('PRICE');</w:t>
            </w:r>
          </w:p>
          <w:p w14:paraId="0912EA30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if (stripos($cost, 'Call for Quote') !== false) {</w:t>
            </w:r>
          </w:p>
          <w:p w14:paraId="35AEF7B3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    return 0.0;</w:t>
            </w:r>
          </w:p>
          <w:p w14:paraId="146153B7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}</w:t>
            </w:r>
          </w:p>
          <w:p w14:paraId="74D5441B" w14:textId="77777777" w:rsidR="00BE3CB4" w:rsidRPr="00BE3CB4" w:rsidRDefault="00BE3CB4" w:rsidP="00BE3CB4">
            <w:pPr>
              <w:spacing w:before="0"/>
              <w:ind w:firstLine="0"/>
              <w:rPr>
                <w:lang w:val="en-US"/>
              </w:rPr>
            </w:pPr>
            <w:r w:rsidRPr="00BE3CB4">
              <w:rPr>
                <w:lang w:val="en-US"/>
              </w:rPr>
              <w:t xml:space="preserve">        return StringHelper::getMoney($cost);</w:t>
            </w:r>
          </w:p>
          <w:p w14:paraId="34A2BB97" w14:textId="77777777" w:rsidR="00BE3CB4" w:rsidRDefault="00BE3CB4" w:rsidP="00BE3CB4">
            <w:pPr>
              <w:spacing w:before="0"/>
              <w:ind w:firstLine="0"/>
            </w:pPr>
            <w:r w:rsidRPr="00BE3CB4">
              <w:rPr>
                <w:lang w:val="en-US"/>
              </w:rPr>
              <w:t xml:space="preserve">    </w:t>
            </w:r>
            <w:r>
              <w:t>}</w:t>
            </w:r>
          </w:p>
          <w:p w14:paraId="757C2919" w14:textId="62036C64" w:rsidR="00BE3CB4" w:rsidRDefault="00BE3CB4" w:rsidP="00BE3CB4">
            <w:pPr>
              <w:spacing w:before="0"/>
              <w:ind w:firstLine="0"/>
            </w:pPr>
            <w:r>
              <w:t>}</w:t>
            </w:r>
          </w:p>
        </w:tc>
      </w:tr>
    </w:tbl>
    <w:p w14:paraId="670C2728" w14:textId="224B98E0" w:rsidR="00BE3CB4" w:rsidRDefault="00BE3CB4" w:rsidP="004E61FC">
      <w:pPr>
        <w:ind w:firstLine="0"/>
      </w:pPr>
    </w:p>
    <w:p w14:paraId="4934840B" w14:textId="607CC90C" w:rsidR="00BE3CB4" w:rsidRDefault="00A965F5" w:rsidP="00A37946">
      <w:pPr>
        <w:spacing w:before="0"/>
        <w:ind w:firstLine="0"/>
        <w:rPr>
          <w:lang w:val="en-US"/>
        </w:rPr>
      </w:pPr>
      <w:r w:rsidRPr="005B15F1">
        <w:rPr>
          <w:sz w:val="28"/>
          <w:szCs w:val="28"/>
        </w:rPr>
        <w:lastRenderedPageBreak/>
        <w:t>Executive Apparel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E3CB4" w14:paraId="092136E4" w14:textId="77777777" w:rsidTr="00BE3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75C4A771" w14:textId="2EEA7ECE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&lt;?php</w:t>
            </w:r>
          </w:p>
          <w:p w14:paraId="22CFA7A5" w14:textId="6A3A1588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namespace App\Feeds\Vendors\EXA;</w:t>
            </w:r>
          </w:p>
          <w:p w14:paraId="4207B4BE" w14:textId="5D110000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use App\Feeds\Traits\GooglePriceTrait;</w:t>
            </w:r>
          </w:p>
          <w:p w14:paraId="6E3BFA3E" w14:textId="783889D3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use App\Feeds\Processor\SitemapHttpProcessor ;</w:t>
            </w:r>
          </w:p>
          <w:p w14:paraId="0DFBFDC9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 xml:space="preserve">class Vendor extends SitemapHttpProcessor </w:t>
            </w:r>
            <w:bookmarkStart w:id="16" w:name="_GoBack"/>
            <w:bookmarkEnd w:id="16"/>
          </w:p>
          <w:p w14:paraId="1743B2CE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{</w:t>
            </w:r>
          </w:p>
          <w:p w14:paraId="02488B47" w14:textId="26817DBD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use GooglePriceTrait;</w:t>
            </w:r>
          </w:p>
          <w:p w14:paraId="3413C590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protected array $first = ['https://executiveapparel.com/product-sitemap.xml'];</w:t>
            </w:r>
          </w:p>
          <w:p w14:paraId="758EE394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const PRICE_ACTIVE_SHEET = [ 1 ];</w:t>
            </w:r>
          </w:p>
          <w:p w14:paraId="217E6624" w14:textId="29A02E91" w:rsidR="00BE3CB4" w:rsidRDefault="00E3429B" w:rsidP="00E3429B">
            <w:pPr>
              <w:spacing w:before="0"/>
              <w:ind w:firstLine="0"/>
            </w:pPr>
            <w:r w:rsidRPr="00E3429B">
              <w:t>}</w:t>
            </w:r>
          </w:p>
        </w:tc>
      </w:tr>
    </w:tbl>
    <w:p w14:paraId="1872FAA2" w14:textId="5A438B10" w:rsidR="00BE3CB4" w:rsidRDefault="00BE3CB4" w:rsidP="00E3429B">
      <w:pPr>
        <w:spacing w:before="0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E3CB4" w14:paraId="7900ACD3" w14:textId="77777777" w:rsidTr="00BE3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27945538" w14:textId="7CBE3DC4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&lt;?php</w:t>
            </w:r>
          </w:p>
          <w:p w14:paraId="1637CDCA" w14:textId="52D854BC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namespace App\Feeds\Vendors\EXA;</w:t>
            </w:r>
          </w:p>
          <w:p w14:paraId="731612D5" w14:textId="14A73202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use App\Feeds\Parser\HtmlParser;</w:t>
            </w:r>
          </w:p>
          <w:p w14:paraId="30DD69E5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class Parser extends HtmlParser</w:t>
            </w:r>
          </w:p>
          <w:p w14:paraId="39343B0D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{</w:t>
            </w:r>
          </w:p>
          <w:p w14:paraId="23CA38CB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getMpn(): string</w:t>
            </w:r>
          </w:p>
          <w:p w14:paraId="1FF179C6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0DD952FC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$this-&gt;getText('div.product_meta');</w:t>
            </w:r>
          </w:p>
          <w:p w14:paraId="65514DE9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}</w:t>
            </w:r>
          </w:p>
          <w:p w14:paraId="7B26BE9B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getRawProduct(): string</w:t>
            </w:r>
          </w:p>
          <w:p w14:paraId="186B2DC8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62C813AB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$this-&gt;getText('h1.product_title.entry-title');</w:t>
            </w:r>
          </w:p>
          <w:p w14:paraId="30A761EF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}</w:t>
            </w:r>
          </w:p>
          <w:p w14:paraId="2064ED5C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getImages(): array</w:t>
            </w:r>
          </w:p>
          <w:p w14:paraId="5AF2AC99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2AD4630B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$this-&gt;getSrcImages('div.woocommerce-product-gallery__image img');</w:t>
            </w:r>
          </w:p>
          <w:p w14:paraId="5DEAC687" w14:textId="4FF91E49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}</w:t>
            </w:r>
          </w:p>
          <w:p w14:paraId="12CF2248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getCostToUs(): float</w:t>
            </w:r>
          </w:p>
          <w:p w14:paraId="2F62D396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7D5BFA81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$this-&gt;getMoney('p.price');</w:t>
            </w:r>
          </w:p>
          <w:p w14:paraId="4CA61EF9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}</w:t>
            </w:r>
          </w:p>
          <w:p w14:paraId="1BFF16E4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getRawDescription(): string</w:t>
            </w:r>
          </w:p>
          <w:p w14:paraId="241DF9E7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2D08DAED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$this-&gt;getHtml('div.woocommerce-Tabs-panel--description');</w:t>
            </w:r>
          </w:p>
          <w:p w14:paraId="47C37EEE" w14:textId="77777777" w:rsidR="00E3429B" w:rsidRPr="00E3429B" w:rsidRDefault="00E3429B" w:rsidP="00E3429B">
            <w:pPr>
              <w:spacing w:before="0"/>
              <w:ind w:firstLine="0"/>
            </w:pPr>
            <w:r w:rsidRPr="00E3429B">
              <w:rPr>
                <w:lang w:val="en-US"/>
              </w:rPr>
              <w:lastRenderedPageBreak/>
              <w:t xml:space="preserve">    </w:t>
            </w:r>
            <w:r w:rsidRPr="00E3429B">
              <w:t>}</w:t>
            </w:r>
          </w:p>
          <w:p w14:paraId="38E309ED" w14:textId="0137D528" w:rsidR="00BE3CB4" w:rsidRDefault="00E3429B" w:rsidP="00E3429B">
            <w:pPr>
              <w:spacing w:before="0"/>
              <w:ind w:firstLine="0"/>
            </w:pPr>
            <w:r w:rsidRPr="00E3429B">
              <w:t>}</w:t>
            </w:r>
          </w:p>
        </w:tc>
      </w:tr>
    </w:tbl>
    <w:p w14:paraId="6C3AD487" w14:textId="29F311CA" w:rsidR="00BE3CB4" w:rsidRDefault="00BE3CB4" w:rsidP="00E3429B">
      <w:pPr>
        <w:spacing w:before="0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E3CB4" w14:paraId="735E89A5" w14:textId="77777777" w:rsidTr="00BE3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95" w:type="dxa"/>
          </w:tcPr>
          <w:p w14:paraId="061B51FD" w14:textId="29B1EFDA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&lt;?php</w:t>
            </w:r>
          </w:p>
          <w:p w14:paraId="6750EF83" w14:textId="6B9C84A8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namespace App\Feeds\Vendors\EXA;</w:t>
            </w:r>
          </w:p>
          <w:p w14:paraId="27015985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use App\Feeds\Parser\XLSXParser;</w:t>
            </w:r>
          </w:p>
          <w:p w14:paraId="57898F0F" w14:textId="0D665D48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use App\Helpers\StringHelper;</w:t>
            </w:r>
          </w:p>
          <w:p w14:paraId="534211D5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class PriceParser extends XLSXParser</w:t>
            </w:r>
          </w:p>
          <w:p w14:paraId="28B2FAFC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{</w:t>
            </w:r>
          </w:p>
          <w:p w14:paraId="755370E2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getMpn(): string</w:t>
            </w:r>
          </w:p>
          <w:p w14:paraId="1D1E780D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34F05E92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$this-&gt;getValueByColumnName('Style');</w:t>
            </w:r>
          </w:p>
          <w:p w14:paraId="0468C456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}</w:t>
            </w:r>
          </w:p>
          <w:p w14:paraId="4240BAAF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getProductName(): string</w:t>
            </w:r>
          </w:p>
          <w:p w14:paraId="4846A231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58C90ABD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$this-&gt;getValueByColumnName('Item');</w:t>
            </w:r>
          </w:p>
          <w:p w14:paraId="33ADE5CE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}</w:t>
            </w:r>
          </w:p>
          <w:p w14:paraId="3155CDF4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public function getCostToUs(): float</w:t>
            </w:r>
          </w:p>
          <w:p w14:paraId="43CAD35F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{</w:t>
            </w:r>
          </w:p>
          <w:p w14:paraId="571BB329" w14:textId="77777777" w:rsidR="00E3429B" w:rsidRPr="00E3429B" w:rsidRDefault="00E3429B" w:rsidP="00E3429B">
            <w:pPr>
              <w:spacing w:before="0"/>
              <w:ind w:firstLine="0"/>
              <w:rPr>
                <w:lang w:val="en-US"/>
              </w:rPr>
            </w:pPr>
            <w:r w:rsidRPr="00E3429B">
              <w:rPr>
                <w:lang w:val="en-US"/>
              </w:rPr>
              <w:t>        return StringHelper::getMoney( $this-&gt;getValueByColumnName( '1-36' ) );</w:t>
            </w:r>
          </w:p>
          <w:p w14:paraId="5CB508F4" w14:textId="77777777" w:rsidR="00E3429B" w:rsidRPr="00E3429B" w:rsidRDefault="00E3429B" w:rsidP="00E3429B">
            <w:pPr>
              <w:spacing w:before="0"/>
              <w:ind w:firstLine="0"/>
            </w:pPr>
            <w:r w:rsidRPr="00E3429B">
              <w:rPr>
                <w:lang w:val="en-US"/>
              </w:rPr>
              <w:t xml:space="preserve">    </w:t>
            </w:r>
            <w:r w:rsidRPr="00E3429B">
              <w:t>}</w:t>
            </w:r>
          </w:p>
          <w:p w14:paraId="5CF9B9EC" w14:textId="1E716AB2" w:rsidR="00BE3CB4" w:rsidRDefault="00E3429B" w:rsidP="00E3429B">
            <w:pPr>
              <w:spacing w:before="0"/>
              <w:ind w:firstLine="0"/>
            </w:pPr>
            <w:r w:rsidRPr="00E3429B">
              <w:t>}</w:t>
            </w:r>
          </w:p>
        </w:tc>
      </w:tr>
    </w:tbl>
    <w:p w14:paraId="6CFE4507" w14:textId="77777777" w:rsidR="00BE3CB4" w:rsidRPr="00BE3CB4" w:rsidRDefault="00BE3CB4" w:rsidP="004E61FC">
      <w:pPr>
        <w:ind w:firstLine="0"/>
      </w:pPr>
    </w:p>
    <w:sectPr w:rsidR="00BE3CB4" w:rsidRPr="00BE3CB4" w:rsidSect="00945285">
      <w:pgSz w:w="11906" w:h="16838"/>
      <w:pgMar w:top="851" w:right="567" w:bottom="851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8B88B8" w14:textId="77777777" w:rsidR="00172E7C" w:rsidRDefault="00172E7C">
      <w:pPr>
        <w:spacing w:before="0" w:line="240" w:lineRule="auto"/>
      </w:pPr>
      <w:r>
        <w:separator/>
      </w:r>
    </w:p>
  </w:endnote>
  <w:endnote w:type="continuationSeparator" w:id="0">
    <w:p w14:paraId="4406C7EF" w14:textId="77777777" w:rsidR="00172E7C" w:rsidRDefault="00172E7C">
      <w:pPr>
        <w:spacing w:before="0" w:line="240" w:lineRule="auto"/>
      </w:pPr>
      <w:r>
        <w:continuationSeparator/>
      </w:r>
    </w:p>
  </w:endnote>
  <w:endnote w:type="continuationNotice" w:id="1">
    <w:p w14:paraId="179274D7" w14:textId="77777777" w:rsidR="00172E7C" w:rsidRDefault="00172E7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75E5A6" w14:textId="77777777" w:rsidR="00172E7C" w:rsidRDefault="00172E7C" w:rsidP="00990EAC">
      <w:pPr>
        <w:spacing w:before="0" w:line="240" w:lineRule="auto"/>
      </w:pPr>
      <w:r>
        <w:separator/>
      </w:r>
    </w:p>
  </w:footnote>
  <w:footnote w:type="continuationSeparator" w:id="0">
    <w:p w14:paraId="447174AB" w14:textId="77777777" w:rsidR="00172E7C" w:rsidRDefault="00172E7C" w:rsidP="00990EAC">
      <w:pPr>
        <w:spacing w:before="0" w:line="240" w:lineRule="auto"/>
      </w:pPr>
      <w:r>
        <w:continuationSeparator/>
      </w:r>
    </w:p>
  </w:footnote>
  <w:footnote w:type="continuationNotice" w:id="1">
    <w:p w14:paraId="3B24492B" w14:textId="77777777" w:rsidR="00172E7C" w:rsidRDefault="00172E7C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15125C3"/>
    <w:multiLevelType w:val="multilevel"/>
    <w:tmpl w:val="A6685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56295"/>
    <w:multiLevelType w:val="hybridMultilevel"/>
    <w:tmpl w:val="8D7EC342"/>
    <w:lvl w:ilvl="0" w:tplc="0A1424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CF3B99"/>
    <w:multiLevelType w:val="multilevel"/>
    <w:tmpl w:val="37EC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FF24F68"/>
    <w:multiLevelType w:val="multilevel"/>
    <w:tmpl w:val="FD1E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811577"/>
    <w:multiLevelType w:val="multilevel"/>
    <w:tmpl w:val="3C0622A0"/>
    <w:lvl w:ilvl="0">
      <w:start w:val="1"/>
      <w:numFmt w:val="bullet"/>
      <w:lvlText w:val="−"/>
      <w:lvlJc w:val="left"/>
      <w:pPr>
        <w:tabs>
          <w:tab w:val="num" w:pos="0"/>
        </w:tabs>
        <w:ind w:left="92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48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6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08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08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52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24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68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88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</w:abstractNum>
  <w:abstractNum w:abstractNumId="8" w15:restartNumberingAfterBreak="0">
    <w:nsid w:val="28F60FCD"/>
    <w:multiLevelType w:val="hybridMultilevel"/>
    <w:tmpl w:val="9EB4CEB8"/>
    <w:lvl w:ilvl="0" w:tplc="165076B2">
      <w:numFmt w:val="bullet"/>
      <w:lvlText w:val="‒"/>
      <w:lvlJc w:val="left"/>
      <w:pPr>
        <w:ind w:left="157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AE07DDF"/>
    <w:multiLevelType w:val="hybridMultilevel"/>
    <w:tmpl w:val="87DEE8A8"/>
    <w:lvl w:ilvl="0" w:tplc="28162CB6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0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1" w15:restartNumberingAfterBreak="0">
    <w:nsid w:val="429C28A3"/>
    <w:multiLevelType w:val="multilevel"/>
    <w:tmpl w:val="3984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0C56DC"/>
    <w:multiLevelType w:val="hybridMultilevel"/>
    <w:tmpl w:val="57D63B90"/>
    <w:lvl w:ilvl="0" w:tplc="49300F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EA0624"/>
    <w:multiLevelType w:val="multilevel"/>
    <w:tmpl w:val="6DB41626"/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  <w:rPr>
        <w:b w:val="0"/>
        <w:position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04" w:hanging="395"/>
      </w:pPr>
      <w:rPr>
        <w:b w:val="0"/>
        <w:position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28" w:hanging="719"/>
      </w:pPr>
      <w:rPr>
        <w:b w:val="0"/>
        <w:position w:val="0"/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8" w:hanging="1080"/>
      </w:pPr>
      <w:rPr>
        <w:b w:val="0"/>
        <w:position w:val="0"/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8" w:hanging="1080"/>
      </w:pPr>
      <w:rPr>
        <w:b w:val="0"/>
        <w:position w:val="0"/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8" w:hanging="1440"/>
      </w:pPr>
      <w:rPr>
        <w:b w:val="0"/>
        <w:position w:val="0"/>
        <w:sz w:val="24"/>
        <w:szCs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8" w:hanging="1440"/>
      </w:pPr>
      <w:rPr>
        <w:b w:val="0"/>
        <w:position w:val="0"/>
        <w:sz w:val="24"/>
        <w:szCs w:val="24"/>
        <w:vertAlign w:val="baselin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8" w:hanging="1800"/>
      </w:pPr>
      <w:rPr>
        <w:b w:val="0"/>
        <w:position w:val="0"/>
        <w:sz w:val="24"/>
        <w:szCs w:val="24"/>
        <w:vertAlign w:val="baselin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8" w:hanging="2160"/>
      </w:pPr>
      <w:rPr>
        <w:b w:val="0"/>
        <w:position w:val="0"/>
        <w:sz w:val="24"/>
        <w:szCs w:val="24"/>
        <w:vertAlign w:val="baseline"/>
      </w:rPr>
    </w:lvl>
  </w:abstractNum>
  <w:abstractNum w:abstractNumId="14" w15:restartNumberingAfterBreak="0">
    <w:nsid w:val="50F3392C"/>
    <w:multiLevelType w:val="hybridMultilevel"/>
    <w:tmpl w:val="AC64227C"/>
    <w:lvl w:ilvl="0" w:tplc="B3EA92C8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F4259B"/>
    <w:multiLevelType w:val="multilevel"/>
    <w:tmpl w:val="B08A15B8"/>
    <w:lvl w:ilvl="0"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F67A4F"/>
    <w:multiLevelType w:val="hybridMultilevel"/>
    <w:tmpl w:val="9C18BF74"/>
    <w:lvl w:ilvl="0" w:tplc="453A29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FCA5968"/>
    <w:multiLevelType w:val="hybridMultilevel"/>
    <w:tmpl w:val="95985D3A"/>
    <w:lvl w:ilvl="0" w:tplc="5FA812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59D517B"/>
    <w:multiLevelType w:val="multilevel"/>
    <w:tmpl w:val="5A12E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5405AE"/>
    <w:multiLevelType w:val="multilevel"/>
    <w:tmpl w:val="31168268"/>
    <w:lvl w:ilvl="0">
      <w:start w:val="5"/>
      <w:numFmt w:val="decimal"/>
      <w:lvlText w:val="%1."/>
      <w:lvlJc w:val="left"/>
      <w:pPr>
        <w:tabs>
          <w:tab w:val="num" w:pos="0"/>
        </w:tabs>
        <w:ind w:left="432" w:hanging="432"/>
      </w:pPr>
      <w:rPr>
        <w:position w:val="0"/>
        <w:sz w:val="20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  <w:rPr>
        <w:position w:val="0"/>
        <w:sz w:val="28"/>
        <w:szCs w:val="28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40" w:hanging="720"/>
      </w:pPr>
      <w:rPr>
        <w:position w:val="0"/>
        <w:sz w:val="20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1080"/>
      </w:pPr>
      <w:rPr>
        <w:position w:val="0"/>
        <w:sz w:val="20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20" w:hanging="1080"/>
      </w:pPr>
      <w:rPr>
        <w:position w:val="0"/>
        <w:sz w:val="20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440"/>
      </w:pPr>
      <w:rPr>
        <w:position w:val="0"/>
        <w:sz w:val="20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800"/>
      </w:pPr>
      <w:rPr>
        <w:position w:val="0"/>
        <w:sz w:val="20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800"/>
      </w:pPr>
      <w:rPr>
        <w:position w:val="0"/>
        <w:sz w:val="20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2160"/>
      </w:pPr>
      <w:rPr>
        <w:position w:val="0"/>
        <w:sz w:val="20"/>
        <w:vertAlign w:val="baseline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4"/>
  </w:num>
  <w:num w:numId="5">
    <w:abstractNumId w:val="5"/>
  </w:num>
  <w:num w:numId="6">
    <w:abstractNumId w:val="15"/>
  </w:num>
  <w:num w:numId="7">
    <w:abstractNumId w:val="8"/>
  </w:num>
  <w:num w:numId="8">
    <w:abstractNumId w:val="14"/>
  </w:num>
  <w:num w:numId="9">
    <w:abstractNumId w:val="7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"/>
  </w:num>
  <w:num w:numId="14">
    <w:abstractNumId w:val="12"/>
  </w:num>
  <w:num w:numId="15">
    <w:abstractNumId w:val="18"/>
  </w:num>
  <w:num w:numId="16">
    <w:abstractNumId w:val="1"/>
  </w:num>
  <w:num w:numId="17">
    <w:abstractNumId w:val="16"/>
  </w:num>
  <w:num w:numId="18">
    <w:abstractNumId w:val="6"/>
  </w:num>
  <w:num w:numId="19">
    <w:abstractNumId w:val="3"/>
  </w:num>
  <w:num w:numId="20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2F36"/>
    <w:rsid w:val="00003AF1"/>
    <w:rsid w:val="00015480"/>
    <w:rsid w:val="00020C2C"/>
    <w:rsid w:val="00024473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745E"/>
    <w:rsid w:val="00061F64"/>
    <w:rsid w:val="00066F6D"/>
    <w:rsid w:val="00075DD9"/>
    <w:rsid w:val="000808C4"/>
    <w:rsid w:val="0008146F"/>
    <w:rsid w:val="000934BA"/>
    <w:rsid w:val="00094729"/>
    <w:rsid w:val="000969F9"/>
    <w:rsid w:val="00096EC7"/>
    <w:rsid w:val="000A537A"/>
    <w:rsid w:val="000B2800"/>
    <w:rsid w:val="000B53F1"/>
    <w:rsid w:val="000C01D9"/>
    <w:rsid w:val="000C0C5D"/>
    <w:rsid w:val="000C2A5F"/>
    <w:rsid w:val="000C7B86"/>
    <w:rsid w:val="000C7DE5"/>
    <w:rsid w:val="000C7E71"/>
    <w:rsid w:val="000D3006"/>
    <w:rsid w:val="000D38ED"/>
    <w:rsid w:val="000D3A15"/>
    <w:rsid w:val="000E6490"/>
    <w:rsid w:val="00104146"/>
    <w:rsid w:val="00106B06"/>
    <w:rsid w:val="0011316B"/>
    <w:rsid w:val="00115269"/>
    <w:rsid w:val="001157C8"/>
    <w:rsid w:val="001223A9"/>
    <w:rsid w:val="001238DC"/>
    <w:rsid w:val="001275E2"/>
    <w:rsid w:val="0013162A"/>
    <w:rsid w:val="0013287A"/>
    <w:rsid w:val="00134CD5"/>
    <w:rsid w:val="001464A4"/>
    <w:rsid w:val="00150617"/>
    <w:rsid w:val="00153CB6"/>
    <w:rsid w:val="00155A8D"/>
    <w:rsid w:val="0016119C"/>
    <w:rsid w:val="001673EC"/>
    <w:rsid w:val="00172DBA"/>
    <w:rsid w:val="00172E7C"/>
    <w:rsid w:val="00173602"/>
    <w:rsid w:val="00176D1C"/>
    <w:rsid w:val="0019044F"/>
    <w:rsid w:val="001A12C2"/>
    <w:rsid w:val="001A50A1"/>
    <w:rsid w:val="001B065B"/>
    <w:rsid w:val="001B0E64"/>
    <w:rsid w:val="001B3C9B"/>
    <w:rsid w:val="001B471A"/>
    <w:rsid w:val="001B794F"/>
    <w:rsid w:val="001D3881"/>
    <w:rsid w:val="001D3FB1"/>
    <w:rsid w:val="001E53B2"/>
    <w:rsid w:val="001F3C1A"/>
    <w:rsid w:val="001F4EEB"/>
    <w:rsid w:val="001F5E9C"/>
    <w:rsid w:val="001F61FC"/>
    <w:rsid w:val="00201509"/>
    <w:rsid w:val="00201E1A"/>
    <w:rsid w:val="00206A7D"/>
    <w:rsid w:val="00217D0F"/>
    <w:rsid w:val="00226712"/>
    <w:rsid w:val="0023221D"/>
    <w:rsid w:val="00234403"/>
    <w:rsid w:val="00234BD7"/>
    <w:rsid w:val="00241C37"/>
    <w:rsid w:val="00244671"/>
    <w:rsid w:val="00244AD0"/>
    <w:rsid w:val="002469D0"/>
    <w:rsid w:val="002502BF"/>
    <w:rsid w:val="0025377B"/>
    <w:rsid w:val="00256697"/>
    <w:rsid w:val="00263185"/>
    <w:rsid w:val="0026423B"/>
    <w:rsid w:val="00270C38"/>
    <w:rsid w:val="00274CBC"/>
    <w:rsid w:val="00276CAB"/>
    <w:rsid w:val="00277614"/>
    <w:rsid w:val="002776AA"/>
    <w:rsid w:val="002816F1"/>
    <w:rsid w:val="00283D4D"/>
    <w:rsid w:val="00287E94"/>
    <w:rsid w:val="00292B29"/>
    <w:rsid w:val="002952BC"/>
    <w:rsid w:val="00295D9C"/>
    <w:rsid w:val="00296BBF"/>
    <w:rsid w:val="002A1535"/>
    <w:rsid w:val="002A514A"/>
    <w:rsid w:val="002A547D"/>
    <w:rsid w:val="002A56D9"/>
    <w:rsid w:val="002B008D"/>
    <w:rsid w:val="002B458A"/>
    <w:rsid w:val="002C1982"/>
    <w:rsid w:val="002C1DF6"/>
    <w:rsid w:val="002D354A"/>
    <w:rsid w:val="002D5B25"/>
    <w:rsid w:val="002D5ED0"/>
    <w:rsid w:val="002E1EDF"/>
    <w:rsid w:val="002E28E9"/>
    <w:rsid w:val="002F15DD"/>
    <w:rsid w:val="002F1960"/>
    <w:rsid w:val="002F661F"/>
    <w:rsid w:val="002F694E"/>
    <w:rsid w:val="00303DC8"/>
    <w:rsid w:val="00311E97"/>
    <w:rsid w:val="00312254"/>
    <w:rsid w:val="00312F95"/>
    <w:rsid w:val="00317BF7"/>
    <w:rsid w:val="00323F6E"/>
    <w:rsid w:val="00326605"/>
    <w:rsid w:val="003301F5"/>
    <w:rsid w:val="00342964"/>
    <w:rsid w:val="00347071"/>
    <w:rsid w:val="00347678"/>
    <w:rsid w:val="00350180"/>
    <w:rsid w:val="00351631"/>
    <w:rsid w:val="003521A8"/>
    <w:rsid w:val="003552A3"/>
    <w:rsid w:val="00356C61"/>
    <w:rsid w:val="0036202D"/>
    <w:rsid w:val="00364D74"/>
    <w:rsid w:val="00370436"/>
    <w:rsid w:val="003711B3"/>
    <w:rsid w:val="00372C9E"/>
    <w:rsid w:val="00374EF9"/>
    <w:rsid w:val="00380D25"/>
    <w:rsid w:val="00386F3E"/>
    <w:rsid w:val="00387E10"/>
    <w:rsid w:val="00390EAB"/>
    <w:rsid w:val="003915BE"/>
    <w:rsid w:val="00393F45"/>
    <w:rsid w:val="00394A83"/>
    <w:rsid w:val="00397496"/>
    <w:rsid w:val="003A4E95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1674"/>
    <w:rsid w:val="003F3F0D"/>
    <w:rsid w:val="0040138C"/>
    <w:rsid w:val="00410843"/>
    <w:rsid w:val="00412E47"/>
    <w:rsid w:val="00425A4B"/>
    <w:rsid w:val="004347A5"/>
    <w:rsid w:val="00442256"/>
    <w:rsid w:val="00447629"/>
    <w:rsid w:val="00451E07"/>
    <w:rsid w:val="00455936"/>
    <w:rsid w:val="0045599D"/>
    <w:rsid w:val="004605D9"/>
    <w:rsid w:val="004677DC"/>
    <w:rsid w:val="00471FE2"/>
    <w:rsid w:val="00472A19"/>
    <w:rsid w:val="00475A10"/>
    <w:rsid w:val="004767CD"/>
    <w:rsid w:val="00477484"/>
    <w:rsid w:val="0048416D"/>
    <w:rsid w:val="004849D6"/>
    <w:rsid w:val="0048714E"/>
    <w:rsid w:val="004A0E13"/>
    <w:rsid w:val="004A34C3"/>
    <w:rsid w:val="004A7A41"/>
    <w:rsid w:val="004B0C8E"/>
    <w:rsid w:val="004B0F88"/>
    <w:rsid w:val="004B2F17"/>
    <w:rsid w:val="004B7636"/>
    <w:rsid w:val="004C5524"/>
    <w:rsid w:val="004D186A"/>
    <w:rsid w:val="004D749F"/>
    <w:rsid w:val="004E2915"/>
    <w:rsid w:val="004E61FC"/>
    <w:rsid w:val="004F4D49"/>
    <w:rsid w:val="005008C8"/>
    <w:rsid w:val="005013AE"/>
    <w:rsid w:val="00501751"/>
    <w:rsid w:val="005017B0"/>
    <w:rsid w:val="00503505"/>
    <w:rsid w:val="005040DD"/>
    <w:rsid w:val="0051150B"/>
    <w:rsid w:val="00512B60"/>
    <w:rsid w:val="00514790"/>
    <w:rsid w:val="00514894"/>
    <w:rsid w:val="00514CFD"/>
    <w:rsid w:val="00520D3C"/>
    <w:rsid w:val="00524056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70341"/>
    <w:rsid w:val="00571699"/>
    <w:rsid w:val="0057389A"/>
    <w:rsid w:val="00576138"/>
    <w:rsid w:val="005764B1"/>
    <w:rsid w:val="00584E3E"/>
    <w:rsid w:val="00592879"/>
    <w:rsid w:val="00592955"/>
    <w:rsid w:val="00594F47"/>
    <w:rsid w:val="005967A7"/>
    <w:rsid w:val="005972E7"/>
    <w:rsid w:val="005A188B"/>
    <w:rsid w:val="005A4E60"/>
    <w:rsid w:val="005B15F1"/>
    <w:rsid w:val="005B41C6"/>
    <w:rsid w:val="005B5089"/>
    <w:rsid w:val="005B5145"/>
    <w:rsid w:val="005C23BA"/>
    <w:rsid w:val="005C244D"/>
    <w:rsid w:val="005D1D9F"/>
    <w:rsid w:val="005D4CCC"/>
    <w:rsid w:val="005D4ECA"/>
    <w:rsid w:val="005E38E8"/>
    <w:rsid w:val="005E7941"/>
    <w:rsid w:val="005F0877"/>
    <w:rsid w:val="005F0B98"/>
    <w:rsid w:val="006007E9"/>
    <w:rsid w:val="006030ED"/>
    <w:rsid w:val="00606C43"/>
    <w:rsid w:val="00620630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60587"/>
    <w:rsid w:val="00660A10"/>
    <w:rsid w:val="00661775"/>
    <w:rsid w:val="006638C9"/>
    <w:rsid w:val="006652DC"/>
    <w:rsid w:val="006673D6"/>
    <w:rsid w:val="00692F9E"/>
    <w:rsid w:val="00695763"/>
    <w:rsid w:val="006A2852"/>
    <w:rsid w:val="006A3648"/>
    <w:rsid w:val="006A4E6C"/>
    <w:rsid w:val="006A534C"/>
    <w:rsid w:val="006A5DFD"/>
    <w:rsid w:val="006B37B3"/>
    <w:rsid w:val="006D422E"/>
    <w:rsid w:val="006D46A3"/>
    <w:rsid w:val="006E3FB9"/>
    <w:rsid w:val="006E4EA7"/>
    <w:rsid w:val="006E62EB"/>
    <w:rsid w:val="006E7B7F"/>
    <w:rsid w:val="006F512D"/>
    <w:rsid w:val="00701738"/>
    <w:rsid w:val="00702405"/>
    <w:rsid w:val="00706D32"/>
    <w:rsid w:val="0071279D"/>
    <w:rsid w:val="007157E7"/>
    <w:rsid w:val="0071757B"/>
    <w:rsid w:val="00717B43"/>
    <w:rsid w:val="00723E6C"/>
    <w:rsid w:val="007243D1"/>
    <w:rsid w:val="00741EC2"/>
    <w:rsid w:val="00742650"/>
    <w:rsid w:val="007445A3"/>
    <w:rsid w:val="00747AA0"/>
    <w:rsid w:val="007522DD"/>
    <w:rsid w:val="007630D2"/>
    <w:rsid w:val="007661F7"/>
    <w:rsid w:val="0076691E"/>
    <w:rsid w:val="00770291"/>
    <w:rsid w:val="00773671"/>
    <w:rsid w:val="00773EC7"/>
    <w:rsid w:val="00775FCB"/>
    <w:rsid w:val="007938AE"/>
    <w:rsid w:val="007A0770"/>
    <w:rsid w:val="007A3137"/>
    <w:rsid w:val="007A44EC"/>
    <w:rsid w:val="007A670B"/>
    <w:rsid w:val="007B2E9D"/>
    <w:rsid w:val="007B79AA"/>
    <w:rsid w:val="007C2693"/>
    <w:rsid w:val="007C5DA6"/>
    <w:rsid w:val="007C648D"/>
    <w:rsid w:val="007C6517"/>
    <w:rsid w:val="007D189A"/>
    <w:rsid w:val="007D18D6"/>
    <w:rsid w:val="007D4F56"/>
    <w:rsid w:val="007E7DEB"/>
    <w:rsid w:val="007F3241"/>
    <w:rsid w:val="007F6F16"/>
    <w:rsid w:val="00801271"/>
    <w:rsid w:val="00801482"/>
    <w:rsid w:val="008047D0"/>
    <w:rsid w:val="008049DC"/>
    <w:rsid w:val="0081256F"/>
    <w:rsid w:val="0081417D"/>
    <w:rsid w:val="00815163"/>
    <w:rsid w:val="00815197"/>
    <w:rsid w:val="00816AE0"/>
    <w:rsid w:val="008233FB"/>
    <w:rsid w:val="008239DB"/>
    <w:rsid w:val="00847368"/>
    <w:rsid w:val="00851CEE"/>
    <w:rsid w:val="00853022"/>
    <w:rsid w:val="00856459"/>
    <w:rsid w:val="00860B07"/>
    <w:rsid w:val="008661E7"/>
    <w:rsid w:val="008711D9"/>
    <w:rsid w:val="00873C68"/>
    <w:rsid w:val="008821B6"/>
    <w:rsid w:val="00887461"/>
    <w:rsid w:val="00890285"/>
    <w:rsid w:val="008913CD"/>
    <w:rsid w:val="00895567"/>
    <w:rsid w:val="008A19F3"/>
    <w:rsid w:val="008A3C7E"/>
    <w:rsid w:val="008A447D"/>
    <w:rsid w:val="008A6F42"/>
    <w:rsid w:val="008A7235"/>
    <w:rsid w:val="008B1742"/>
    <w:rsid w:val="008B2FF6"/>
    <w:rsid w:val="008B3835"/>
    <w:rsid w:val="008B5671"/>
    <w:rsid w:val="008B57AD"/>
    <w:rsid w:val="008B586F"/>
    <w:rsid w:val="008C0D47"/>
    <w:rsid w:val="008C30AA"/>
    <w:rsid w:val="008C6310"/>
    <w:rsid w:val="008D137B"/>
    <w:rsid w:val="008D417C"/>
    <w:rsid w:val="008D6356"/>
    <w:rsid w:val="008F4105"/>
    <w:rsid w:val="008F5E8E"/>
    <w:rsid w:val="00907058"/>
    <w:rsid w:val="0090747E"/>
    <w:rsid w:val="009078D1"/>
    <w:rsid w:val="00912AA6"/>
    <w:rsid w:val="0092285C"/>
    <w:rsid w:val="00922A0E"/>
    <w:rsid w:val="009236FA"/>
    <w:rsid w:val="00927DBF"/>
    <w:rsid w:val="00930B24"/>
    <w:rsid w:val="00931494"/>
    <w:rsid w:val="00940731"/>
    <w:rsid w:val="009413FE"/>
    <w:rsid w:val="00941637"/>
    <w:rsid w:val="00944557"/>
    <w:rsid w:val="00945285"/>
    <w:rsid w:val="00946800"/>
    <w:rsid w:val="00950955"/>
    <w:rsid w:val="0095138C"/>
    <w:rsid w:val="00955863"/>
    <w:rsid w:val="00955D15"/>
    <w:rsid w:val="00957C73"/>
    <w:rsid w:val="00962BF3"/>
    <w:rsid w:val="0096798D"/>
    <w:rsid w:val="00970E98"/>
    <w:rsid w:val="0097214D"/>
    <w:rsid w:val="009730DA"/>
    <w:rsid w:val="0097494B"/>
    <w:rsid w:val="0097511E"/>
    <w:rsid w:val="0098081B"/>
    <w:rsid w:val="0098133E"/>
    <w:rsid w:val="00984611"/>
    <w:rsid w:val="009863FC"/>
    <w:rsid w:val="0098708B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42E8"/>
    <w:rsid w:val="009F1C8A"/>
    <w:rsid w:val="009F3867"/>
    <w:rsid w:val="009F59D7"/>
    <w:rsid w:val="00A0279B"/>
    <w:rsid w:val="00A06116"/>
    <w:rsid w:val="00A134D5"/>
    <w:rsid w:val="00A22E7D"/>
    <w:rsid w:val="00A26122"/>
    <w:rsid w:val="00A268C2"/>
    <w:rsid w:val="00A30911"/>
    <w:rsid w:val="00A3550C"/>
    <w:rsid w:val="00A37946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E0B"/>
    <w:rsid w:val="00A70C76"/>
    <w:rsid w:val="00A7464D"/>
    <w:rsid w:val="00A80780"/>
    <w:rsid w:val="00A81A13"/>
    <w:rsid w:val="00A82498"/>
    <w:rsid w:val="00A93B7E"/>
    <w:rsid w:val="00A965F5"/>
    <w:rsid w:val="00A96B02"/>
    <w:rsid w:val="00AA487E"/>
    <w:rsid w:val="00AA50F6"/>
    <w:rsid w:val="00AB047F"/>
    <w:rsid w:val="00AB194C"/>
    <w:rsid w:val="00AB276B"/>
    <w:rsid w:val="00AB465D"/>
    <w:rsid w:val="00AB530F"/>
    <w:rsid w:val="00AB7875"/>
    <w:rsid w:val="00AC354C"/>
    <w:rsid w:val="00AC4F31"/>
    <w:rsid w:val="00AC53A7"/>
    <w:rsid w:val="00AD0740"/>
    <w:rsid w:val="00AD1E5B"/>
    <w:rsid w:val="00AD74DC"/>
    <w:rsid w:val="00AD75B7"/>
    <w:rsid w:val="00AE3AB0"/>
    <w:rsid w:val="00AE4CE5"/>
    <w:rsid w:val="00AF478D"/>
    <w:rsid w:val="00AF7668"/>
    <w:rsid w:val="00B05042"/>
    <w:rsid w:val="00B06B73"/>
    <w:rsid w:val="00B06F05"/>
    <w:rsid w:val="00B125F0"/>
    <w:rsid w:val="00B27F07"/>
    <w:rsid w:val="00B3164A"/>
    <w:rsid w:val="00B36C5A"/>
    <w:rsid w:val="00B37E6B"/>
    <w:rsid w:val="00B426FB"/>
    <w:rsid w:val="00B55011"/>
    <w:rsid w:val="00B62D3F"/>
    <w:rsid w:val="00B63A5B"/>
    <w:rsid w:val="00B6451B"/>
    <w:rsid w:val="00B6574F"/>
    <w:rsid w:val="00B6663A"/>
    <w:rsid w:val="00B7174E"/>
    <w:rsid w:val="00B775B6"/>
    <w:rsid w:val="00B84157"/>
    <w:rsid w:val="00B85FB5"/>
    <w:rsid w:val="00B86A41"/>
    <w:rsid w:val="00B86C32"/>
    <w:rsid w:val="00B86E5B"/>
    <w:rsid w:val="00B96E1D"/>
    <w:rsid w:val="00BB0350"/>
    <w:rsid w:val="00BB41FD"/>
    <w:rsid w:val="00BB7AEE"/>
    <w:rsid w:val="00BC17B4"/>
    <w:rsid w:val="00BC283C"/>
    <w:rsid w:val="00BC4660"/>
    <w:rsid w:val="00BC5421"/>
    <w:rsid w:val="00BD2B75"/>
    <w:rsid w:val="00BD30F7"/>
    <w:rsid w:val="00BD442E"/>
    <w:rsid w:val="00BD738C"/>
    <w:rsid w:val="00BE3257"/>
    <w:rsid w:val="00BE39B8"/>
    <w:rsid w:val="00BE3CB4"/>
    <w:rsid w:val="00BE71FF"/>
    <w:rsid w:val="00BE7F02"/>
    <w:rsid w:val="00BF0033"/>
    <w:rsid w:val="00BF44A4"/>
    <w:rsid w:val="00BF7BFF"/>
    <w:rsid w:val="00C02C89"/>
    <w:rsid w:val="00C035AA"/>
    <w:rsid w:val="00C037FA"/>
    <w:rsid w:val="00C105A1"/>
    <w:rsid w:val="00C10B2D"/>
    <w:rsid w:val="00C11E33"/>
    <w:rsid w:val="00C122F9"/>
    <w:rsid w:val="00C1681F"/>
    <w:rsid w:val="00C16DD5"/>
    <w:rsid w:val="00C17699"/>
    <w:rsid w:val="00C2408C"/>
    <w:rsid w:val="00C4115A"/>
    <w:rsid w:val="00C41244"/>
    <w:rsid w:val="00C435ED"/>
    <w:rsid w:val="00C44F52"/>
    <w:rsid w:val="00C52A0D"/>
    <w:rsid w:val="00C54F79"/>
    <w:rsid w:val="00C61DF4"/>
    <w:rsid w:val="00C762B1"/>
    <w:rsid w:val="00C83EDD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1F10"/>
    <w:rsid w:val="00CB211A"/>
    <w:rsid w:val="00CB2F6F"/>
    <w:rsid w:val="00CC3B6C"/>
    <w:rsid w:val="00CD1405"/>
    <w:rsid w:val="00CE3A3D"/>
    <w:rsid w:val="00CE7A30"/>
    <w:rsid w:val="00CE7A85"/>
    <w:rsid w:val="00CF3B09"/>
    <w:rsid w:val="00CF4EF6"/>
    <w:rsid w:val="00D028D3"/>
    <w:rsid w:val="00D0476C"/>
    <w:rsid w:val="00D065A6"/>
    <w:rsid w:val="00D107B7"/>
    <w:rsid w:val="00D1204C"/>
    <w:rsid w:val="00D1695C"/>
    <w:rsid w:val="00D24A5D"/>
    <w:rsid w:val="00D25867"/>
    <w:rsid w:val="00D26A08"/>
    <w:rsid w:val="00D270A5"/>
    <w:rsid w:val="00D2756B"/>
    <w:rsid w:val="00D3115C"/>
    <w:rsid w:val="00D31A36"/>
    <w:rsid w:val="00D37FCB"/>
    <w:rsid w:val="00D4023D"/>
    <w:rsid w:val="00D4069A"/>
    <w:rsid w:val="00D40FB1"/>
    <w:rsid w:val="00D50D61"/>
    <w:rsid w:val="00D54ECC"/>
    <w:rsid w:val="00D64CA1"/>
    <w:rsid w:val="00D664C5"/>
    <w:rsid w:val="00D7189D"/>
    <w:rsid w:val="00D72C2F"/>
    <w:rsid w:val="00D730CA"/>
    <w:rsid w:val="00D801DF"/>
    <w:rsid w:val="00D86307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E03C1"/>
    <w:rsid w:val="00DE18B5"/>
    <w:rsid w:val="00DF09F4"/>
    <w:rsid w:val="00E02E0B"/>
    <w:rsid w:val="00E04670"/>
    <w:rsid w:val="00E0593E"/>
    <w:rsid w:val="00E208B0"/>
    <w:rsid w:val="00E2268B"/>
    <w:rsid w:val="00E26720"/>
    <w:rsid w:val="00E3429B"/>
    <w:rsid w:val="00E36DF7"/>
    <w:rsid w:val="00E41AEE"/>
    <w:rsid w:val="00E47307"/>
    <w:rsid w:val="00E4794F"/>
    <w:rsid w:val="00E508A7"/>
    <w:rsid w:val="00E50F28"/>
    <w:rsid w:val="00E56532"/>
    <w:rsid w:val="00E60A44"/>
    <w:rsid w:val="00E61B22"/>
    <w:rsid w:val="00E666EA"/>
    <w:rsid w:val="00E74087"/>
    <w:rsid w:val="00E746D1"/>
    <w:rsid w:val="00E77D41"/>
    <w:rsid w:val="00E8252C"/>
    <w:rsid w:val="00E85CEA"/>
    <w:rsid w:val="00E8690C"/>
    <w:rsid w:val="00E97C53"/>
    <w:rsid w:val="00EA6493"/>
    <w:rsid w:val="00EA70F3"/>
    <w:rsid w:val="00EA7476"/>
    <w:rsid w:val="00EB0651"/>
    <w:rsid w:val="00EB1F89"/>
    <w:rsid w:val="00EB1FC2"/>
    <w:rsid w:val="00EB6A0B"/>
    <w:rsid w:val="00EC14DF"/>
    <w:rsid w:val="00EC1BB9"/>
    <w:rsid w:val="00ED2AC1"/>
    <w:rsid w:val="00ED3206"/>
    <w:rsid w:val="00ED3B32"/>
    <w:rsid w:val="00ED4484"/>
    <w:rsid w:val="00ED6B45"/>
    <w:rsid w:val="00ED7346"/>
    <w:rsid w:val="00ED77F3"/>
    <w:rsid w:val="00EE2CE2"/>
    <w:rsid w:val="00EE3977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2A7C"/>
    <w:rsid w:val="00F34EC4"/>
    <w:rsid w:val="00F374E5"/>
    <w:rsid w:val="00F4271F"/>
    <w:rsid w:val="00F452C0"/>
    <w:rsid w:val="00F47A0E"/>
    <w:rsid w:val="00F50B97"/>
    <w:rsid w:val="00F5534E"/>
    <w:rsid w:val="00F6042B"/>
    <w:rsid w:val="00F62DCD"/>
    <w:rsid w:val="00F648F7"/>
    <w:rsid w:val="00F7451A"/>
    <w:rsid w:val="00F745DD"/>
    <w:rsid w:val="00F76B03"/>
    <w:rsid w:val="00F76EBD"/>
    <w:rsid w:val="00F8092E"/>
    <w:rsid w:val="00F8478E"/>
    <w:rsid w:val="00F84AC0"/>
    <w:rsid w:val="00F84B99"/>
    <w:rsid w:val="00F85769"/>
    <w:rsid w:val="00F8700A"/>
    <w:rsid w:val="00F91124"/>
    <w:rsid w:val="00F94BA2"/>
    <w:rsid w:val="00F979B8"/>
    <w:rsid w:val="00FA3223"/>
    <w:rsid w:val="00FA3D33"/>
    <w:rsid w:val="00FA6956"/>
    <w:rsid w:val="00FB0572"/>
    <w:rsid w:val="00FB05EA"/>
    <w:rsid w:val="00FD0C4A"/>
    <w:rsid w:val="00FD2680"/>
    <w:rsid w:val="00FD73B1"/>
    <w:rsid w:val="00FE77D9"/>
    <w:rsid w:val="00FF246A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customStyle="1" w:styleId="paragraph">
    <w:name w:val="paragraph"/>
    <w:basedOn w:val="a1"/>
    <w:rsid w:val="0098461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2"/>
    <w:rsid w:val="00984611"/>
  </w:style>
  <w:style w:type="character" w:customStyle="1" w:styleId="eop">
    <w:name w:val="eop"/>
    <w:basedOn w:val="a2"/>
    <w:rsid w:val="00984611"/>
  </w:style>
  <w:style w:type="paragraph" w:styleId="afc">
    <w:name w:val="Normal (Web)"/>
    <w:basedOn w:val="a1"/>
    <w:uiPriority w:val="99"/>
    <w:semiHidden/>
    <w:unhideWhenUsed/>
    <w:rsid w:val="00B86A41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011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84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65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7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7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3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2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0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5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4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6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84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1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33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6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39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3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2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0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49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5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7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4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13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5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65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7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95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6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5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9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40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4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44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3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6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3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14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74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81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9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53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8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5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46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0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54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3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6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6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7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0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40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3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php.net/releases/8.2/ru.php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code.mu/ru/php/book/parsin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executiveapparel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google.com/document/d/1XMZNWkCfegHxXPn87yx3wU-%20%20%20%20%20%20%20%20%20%20%20%20%20%20%20%20%20%20%20%20%20%20%20%20%20%20%20%20%20%20%20%20%20%20F1P_QSztk/ed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it-scm.com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mutualindustries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getcomposer.org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330B4E-EBFB-429B-A4DF-3DE71659F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1068</TotalTime>
  <Pages>35</Pages>
  <Words>5939</Words>
  <Characters>33854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39714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Порубов Кирилл</cp:lastModifiedBy>
  <cp:revision>141</cp:revision>
  <cp:lastPrinted>2019-07-22T11:48:00Z</cp:lastPrinted>
  <dcterms:created xsi:type="dcterms:W3CDTF">2022-02-14T06:37:00Z</dcterms:created>
  <dcterms:modified xsi:type="dcterms:W3CDTF">2024-06-21T08:18:00Z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